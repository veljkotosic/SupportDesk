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198F" w14:textId="77777777" w:rsidR="005E762D" w:rsidRPr="00533BAC" w:rsidRDefault="005E762D" w:rsidP="00DC4A22">
      <w:pPr>
        <w:pStyle w:val="Title"/>
        <w:jc w:val="right"/>
        <w:rPr>
          <w:lang w:val="sr-Latn-CS"/>
        </w:rPr>
      </w:pPr>
    </w:p>
    <w:p w14:paraId="0E6F7392" w14:textId="77777777" w:rsidR="005E762D" w:rsidRPr="00533BAC" w:rsidRDefault="005E762D" w:rsidP="00DC4A22">
      <w:pPr>
        <w:pStyle w:val="Title"/>
        <w:jc w:val="right"/>
        <w:rPr>
          <w:color w:val="000000"/>
          <w:lang w:val="sr-Latn-CS"/>
        </w:rPr>
      </w:pPr>
      <w:r w:rsidRPr="00533BAC">
        <w:rPr>
          <w:color w:val="000000"/>
          <w:lang w:val="sr-Latn-CS"/>
        </w:rPr>
        <w:t xml:space="preserve"> </w:t>
      </w:r>
    </w:p>
    <w:p w14:paraId="64B15BBD" w14:textId="77777777" w:rsidR="008F6868" w:rsidRDefault="008F6868" w:rsidP="008F6868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SupportDesk</w:t>
      </w:r>
    </w:p>
    <w:p w14:paraId="0319483E" w14:textId="77777777" w:rsidR="0059438F" w:rsidRPr="008F6868" w:rsidRDefault="008F6868" w:rsidP="008F6868">
      <w:pPr>
        <w:pStyle w:val="Title"/>
        <w:jc w:val="right"/>
        <w:rPr>
          <w:lang w:val="sr-Latn-RS"/>
        </w:rPr>
      </w:pPr>
      <w:r>
        <w:rPr>
          <w:lang w:val="sr-Latn-RS"/>
        </w:rPr>
        <w:t>Platforma za brzu i jednostavnu korisničku podršku</w:t>
      </w:r>
    </w:p>
    <w:p w14:paraId="7BF5192F" w14:textId="77777777" w:rsidR="0059438F" w:rsidRPr="00EC25D8" w:rsidRDefault="0059438F" w:rsidP="00DC4A22">
      <w:pPr>
        <w:pStyle w:val="Title"/>
        <w:jc w:val="right"/>
        <w:rPr>
          <w:lang w:val="sr-Latn-CS"/>
        </w:rPr>
      </w:pPr>
    </w:p>
    <w:p w14:paraId="04D415CB" w14:textId="77777777" w:rsidR="0059438F" w:rsidRPr="00EC25D8" w:rsidRDefault="0059438F" w:rsidP="00DC4A22">
      <w:pPr>
        <w:pStyle w:val="Title"/>
        <w:jc w:val="right"/>
        <w:rPr>
          <w:sz w:val="28"/>
          <w:lang w:val="sr-Latn-CS"/>
        </w:rPr>
      </w:pPr>
      <w:r w:rsidRPr="00EC25D8">
        <w:rPr>
          <w:sz w:val="28"/>
          <w:lang w:val="sr-Latn-CS"/>
        </w:rPr>
        <w:t>Verzija 1.</w:t>
      </w:r>
      <w:r>
        <w:rPr>
          <w:sz w:val="28"/>
          <w:lang w:val="sr-Latn-CS"/>
        </w:rPr>
        <w:t>0</w:t>
      </w:r>
    </w:p>
    <w:p w14:paraId="5754BE93" w14:textId="77777777" w:rsidR="005E762D" w:rsidRPr="00533BAC" w:rsidRDefault="005E762D" w:rsidP="00DC4A22">
      <w:pPr>
        <w:pStyle w:val="Title"/>
        <w:jc w:val="right"/>
        <w:rPr>
          <w:sz w:val="28"/>
          <w:szCs w:val="28"/>
          <w:lang w:val="sr-Latn-CS"/>
        </w:rPr>
      </w:pPr>
    </w:p>
    <w:p w14:paraId="691FDF39" w14:textId="77777777" w:rsidR="005E762D" w:rsidRPr="00533BAC" w:rsidRDefault="005E762D" w:rsidP="00DC4A22">
      <w:pPr>
        <w:pStyle w:val="Title"/>
        <w:rPr>
          <w:sz w:val="28"/>
          <w:szCs w:val="28"/>
          <w:lang w:val="sr-Latn-CS"/>
        </w:rPr>
        <w:sectPr w:rsidR="005E762D" w:rsidRPr="00533BAC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6C37509" w14:textId="77777777" w:rsidR="005E762D" w:rsidRPr="00533BAC" w:rsidRDefault="005E762D" w:rsidP="00DC4A22">
      <w:pPr>
        <w:pStyle w:val="Title"/>
        <w:rPr>
          <w:lang w:val="sr-Latn-CS"/>
        </w:rPr>
      </w:pPr>
      <w:r w:rsidRPr="00533BAC">
        <w:rPr>
          <w:lang w:val="sr-Latn-CS"/>
        </w:rPr>
        <w:lastRenderedPageBreak/>
        <w:t>Istorija revizija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5107C5" w:rsidRPr="00EC25D8" w14:paraId="755CACC5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136DA041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6FA9AA1D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5AF005D5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51C9A6A" w14:textId="77777777" w:rsidR="005107C5" w:rsidRPr="00EC25D8" w:rsidRDefault="005107C5" w:rsidP="00DC4A22">
            <w:pPr>
              <w:pStyle w:val="Tabletext"/>
              <w:jc w:val="center"/>
              <w:rPr>
                <w:b/>
                <w:lang w:val="sr-Latn-CS"/>
              </w:rPr>
            </w:pPr>
            <w:r w:rsidRPr="00EC25D8">
              <w:rPr>
                <w:b/>
                <w:lang w:val="sr-Latn-CS"/>
              </w:rPr>
              <w:t>Autor</w:t>
            </w:r>
            <w:r>
              <w:rPr>
                <w:b/>
                <w:lang w:val="sr-Latn-CS"/>
              </w:rPr>
              <w:t>i</w:t>
            </w:r>
          </w:p>
        </w:tc>
      </w:tr>
      <w:tr w:rsidR="005107C5" w:rsidRPr="00EC25D8" w14:paraId="60FEC357" w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14:paraId="7F5D00B7" w14:textId="5BB07231" w:rsidR="005107C5" w:rsidRPr="00EC25D8" w:rsidRDefault="005274E7" w:rsidP="00B43EF5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21</w:t>
            </w:r>
            <w:r w:rsidR="008F6868">
              <w:rPr>
                <w:lang w:val="sr-Latn-CS"/>
              </w:rPr>
              <w:t>.</w:t>
            </w:r>
            <w:r>
              <w:rPr>
                <w:lang w:val="sr-Latn-CS"/>
              </w:rPr>
              <w:t>06</w:t>
            </w:r>
            <w:r w:rsidR="008F6868">
              <w:rPr>
                <w:lang w:val="sr-Latn-CS"/>
              </w:rPr>
              <w:t>.2026</w:t>
            </w:r>
            <w:r w:rsidR="005107C5" w:rsidRPr="00EC25D8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2DF17620" w14:textId="77777777" w:rsidR="005107C5" w:rsidRPr="00EC25D8" w:rsidRDefault="005107C5" w:rsidP="00DC4A22">
            <w:pPr>
              <w:pStyle w:val="Tabletext"/>
              <w:rPr>
                <w:lang w:val="sr-Latn-CS"/>
              </w:rPr>
            </w:pPr>
            <w:r w:rsidRPr="00EC25D8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234D7707" w14:textId="77777777" w:rsidR="005107C5" w:rsidRPr="00EC25D8" w:rsidRDefault="005107C5" w:rsidP="00DC4A2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 xml:space="preserve">finalna </w:t>
            </w:r>
            <w:r w:rsidRPr="00EC25D8">
              <w:rPr>
                <w:lang w:val="sr-Latn-CS"/>
              </w:rPr>
              <w:t>verzija</w:t>
            </w:r>
          </w:p>
        </w:tc>
        <w:tc>
          <w:tcPr>
            <w:tcW w:w="2304" w:type="dxa"/>
          </w:tcPr>
          <w:p w14:paraId="6DDC135E" w14:textId="77777777" w:rsidR="008F6868" w:rsidRDefault="008F6868" w:rsidP="008F6868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>Veljko To</w:t>
            </w:r>
            <w:r>
              <w:rPr>
                <w:lang w:val="sr-Latn-RS"/>
              </w:rPr>
              <w:t>šić</w:t>
            </w:r>
          </w:p>
          <w:p w14:paraId="2EDFF675" w14:textId="77777777" w:rsidR="00B94209" w:rsidRPr="00EC25D8" w:rsidRDefault="008F6868" w:rsidP="008F6868">
            <w:pPr>
              <w:pStyle w:val="Tabletext"/>
              <w:spacing w:after="0"/>
              <w:rPr>
                <w:lang w:val="sr-Latn-CS"/>
              </w:rPr>
            </w:pPr>
            <w:r>
              <w:rPr>
                <w:lang w:val="sr-Latn-RS"/>
              </w:rPr>
              <w:t>Mihajlo Stevanović</w:t>
            </w:r>
          </w:p>
        </w:tc>
      </w:tr>
    </w:tbl>
    <w:p w14:paraId="2898BC78" w14:textId="77777777" w:rsidR="005E762D" w:rsidRPr="00533BAC" w:rsidRDefault="005E762D" w:rsidP="00DC4A22">
      <w:pPr>
        <w:rPr>
          <w:lang w:val="sr-Latn-CS"/>
        </w:rPr>
      </w:pPr>
    </w:p>
    <w:p w14:paraId="6DE0456D" w14:textId="6E553435" w:rsidR="00610886" w:rsidRPr="00D8137C" w:rsidRDefault="000471BA" w:rsidP="00D8137C">
      <w:pPr>
        <w:pStyle w:val="Title"/>
        <w:rPr>
          <w:lang w:val="sr-Latn-CS"/>
        </w:rPr>
      </w:pPr>
      <w:r>
        <w:rPr>
          <w:lang w:val="sr-Latn-CS"/>
        </w:rPr>
        <w:br w:type="page"/>
      </w:r>
      <w:r>
        <w:rPr>
          <w:lang w:val="sr-Latn-CS"/>
        </w:rPr>
        <w:lastRenderedPageBreak/>
        <w:t>Sadrž</w:t>
      </w:r>
      <w:r w:rsidR="005E762D" w:rsidRPr="00533BAC">
        <w:rPr>
          <w:lang w:val="sr-Latn-CS"/>
        </w:rPr>
        <w:t>aj</w:t>
      </w:r>
    </w:p>
    <w:p w14:paraId="0BB55FEB" w14:textId="26112C41" w:rsidR="00D8137C" w:rsidRDefault="0061088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noProof/>
        </w:rPr>
        <w:fldChar w:fldCharType="begin"/>
      </w:r>
      <w:r>
        <w:rPr>
          <w:b/>
          <w:bCs/>
          <w:noProof/>
        </w:rPr>
        <w:instrText xml:space="preserve"> TOC \o "1-3" \h \z \u </w:instrText>
      </w:r>
      <w:r>
        <w:rPr>
          <w:b/>
          <w:bCs/>
          <w:noProof/>
        </w:rPr>
        <w:fldChar w:fldCharType="separate"/>
      </w:r>
      <w:hyperlink w:anchor="_Toc232951805" w:history="1">
        <w:r w:rsidR="00D8137C" w:rsidRPr="00E20380">
          <w:rPr>
            <w:rStyle w:val="Hyperlink"/>
            <w:noProof/>
            <w:lang w:val="sr-Latn-CS"/>
          </w:rPr>
          <w:t>1</w:t>
        </w:r>
        <w:r w:rsidR="00D8137C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D8137C" w:rsidRPr="00E20380">
          <w:rPr>
            <w:rStyle w:val="Hyperlink"/>
            <w:noProof/>
            <w:lang w:val="sr-Latn-CS"/>
          </w:rPr>
          <w:t>Uvod</w:t>
        </w:r>
        <w:r w:rsidR="00D8137C">
          <w:rPr>
            <w:noProof/>
            <w:webHidden/>
          </w:rPr>
          <w:tab/>
        </w:r>
        <w:r w:rsidR="00D8137C">
          <w:rPr>
            <w:noProof/>
            <w:webHidden/>
          </w:rPr>
          <w:fldChar w:fldCharType="begin"/>
        </w:r>
        <w:r w:rsidR="00D8137C">
          <w:rPr>
            <w:noProof/>
            <w:webHidden/>
          </w:rPr>
          <w:instrText xml:space="preserve"> PAGEREF _Toc232951805 \h </w:instrText>
        </w:r>
        <w:r w:rsidR="00D8137C">
          <w:rPr>
            <w:noProof/>
            <w:webHidden/>
          </w:rPr>
        </w:r>
        <w:r w:rsidR="00D8137C">
          <w:rPr>
            <w:noProof/>
            <w:webHidden/>
          </w:rPr>
          <w:fldChar w:fldCharType="separate"/>
        </w:r>
        <w:r w:rsidR="00D8137C">
          <w:rPr>
            <w:noProof/>
            <w:webHidden/>
          </w:rPr>
          <w:t>4</w:t>
        </w:r>
        <w:r w:rsidR="00D8137C">
          <w:rPr>
            <w:noProof/>
            <w:webHidden/>
          </w:rPr>
          <w:fldChar w:fldCharType="end"/>
        </w:r>
      </w:hyperlink>
    </w:p>
    <w:p w14:paraId="482D6082" w14:textId="306A09B0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06" w:history="1">
        <w:r w:rsidRPr="00E20380">
          <w:rPr>
            <w:rStyle w:val="Hyperlink"/>
            <w:noProof/>
            <w:lang w:val="sr-Latn-CS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Početna stranica portala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C4687" w14:textId="4A00956B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07" w:history="1">
        <w:r w:rsidRPr="00E20380">
          <w:rPr>
            <w:rStyle w:val="Hyperlink"/>
            <w:noProof/>
            <w:lang w:val="sr-Latn-CS"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Prijavljivanje korisnika na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8A60B8" w14:textId="7226A919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08" w:history="1">
        <w:r w:rsidRPr="00E20380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Registracija novog korisnika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7AD24BF" w14:textId="2A684727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09" w:history="1">
        <w:r w:rsidRPr="00E20380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Registracija novog klijenta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8678C2D" w14:textId="7743F645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0" w:history="1">
        <w:r w:rsidRPr="00E20380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Registracija agenta podrške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797D8D" w14:textId="40B01544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1" w:history="1">
        <w:r w:rsidRPr="00E20380">
          <w:rPr>
            <w:rStyle w:val="Hyperlink"/>
          </w:rPr>
          <w:t>3.4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Registracija administratora organizacije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AD276F2" w14:textId="5441D3B5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2" w:history="1">
        <w:r w:rsidRPr="00E20380">
          <w:rPr>
            <w:rStyle w:val="Hyperlink"/>
          </w:rPr>
          <w:t xml:space="preserve">3.5 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Prijavljivanje registrovanog korisnika na sistem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729EAF8" w14:textId="17E078B1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13" w:history="1">
        <w:r w:rsidRPr="00E20380">
          <w:rPr>
            <w:rStyle w:val="Hyperlink"/>
            <w:noProof/>
            <w:lang w:val="sr-Latn-CS"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Klijentski deo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2809C1" w14:textId="4C1B00EE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4" w:history="1">
        <w:r w:rsidRPr="00E20380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Pregled klijentske kontrolne table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10B0CE6" w14:textId="5D9AA5A1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5" w:history="1">
        <w:r w:rsidRPr="00E20380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Kreiranje novog tiketa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FFAC0F4" w14:textId="3B50B6A2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6" w:history="1">
        <w:r w:rsidRPr="00E20380">
          <w:rPr>
            <w:rStyle w:val="Hyperlink"/>
          </w:rPr>
          <w:t>4.3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Pregled detalja tiketa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1C90B9C" w14:textId="6E7F8E31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7" w:history="1">
        <w:r w:rsidRPr="00E20380">
          <w:rPr>
            <w:rStyle w:val="Hyperlink"/>
          </w:rPr>
          <w:t>4.4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Slanje poruke u tiketu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8CF37A3" w14:textId="55D0F5DE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18" w:history="1">
        <w:r w:rsidRPr="00E20380">
          <w:rPr>
            <w:rStyle w:val="Hyperlink"/>
          </w:rPr>
          <w:t>4.5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Ocenjivanje rešenja tiketa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0964B7F" w14:textId="47CF4758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19" w:history="1">
        <w:r w:rsidRPr="00E20380">
          <w:rPr>
            <w:rStyle w:val="Hyperlink"/>
            <w:noProof/>
            <w:lang w:val="sr-Latn-CS"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Deo sistema za podršku (agenti)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DB1477" w14:textId="33FE30EA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0" w:history="1">
        <w:r w:rsidRPr="00E20380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Pregled spiska tiketa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FACDE17" w14:textId="62B71B20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1" w:history="1">
        <w:r w:rsidRPr="00E20380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Pregled detalja tiketa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5D0EF6D" w14:textId="67596CA3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2" w:history="1">
        <w:r w:rsidRPr="00E20380">
          <w:rPr>
            <w:rStyle w:val="Hyperlink"/>
          </w:rPr>
          <w:t>5.3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Slanje odgovora klijentu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B7DDEA0" w14:textId="42FAC95F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3" w:history="1">
        <w:r w:rsidRPr="00E20380">
          <w:rPr>
            <w:rStyle w:val="Hyperlink"/>
          </w:rPr>
          <w:t>5.4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Korišćenje šablonskih odgovora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6D2522D" w14:textId="2E681306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4" w:history="1">
        <w:r w:rsidRPr="00E20380">
          <w:rPr>
            <w:rStyle w:val="Hyperlink"/>
          </w:rPr>
          <w:t>5.5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Dodavanje interne beleške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DA76F12" w14:textId="68CF2494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5" w:history="1">
        <w:r w:rsidRPr="00E20380">
          <w:rPr>
            <w:rStyle w:val="Hyperlink"/>
          </w:rPr>
          <w:t>5.6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Zatvaranje tiketa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B5D06F1" w14:textId="3FC847D7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26" w:history="1">
        <w:r w:rsidRPr="00E20380">
          <w:rPr>
            <w:rStyle w:val="Hyperlink"/>
            <w:noProof/>
            <w:lang w:val="sr-Latn-CS"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Administratorski deo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E019B3" w14:textId="154AFB62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7" w:history="1">
        <w:r w:rsidRPr="00E20380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Pregled administratorske kontrolne table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246D32C" w14:textId="5BEBB18F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8" w:history="1">
        <w:r w:rsidRPr="00E20380">
          <w:rPr>
            <w:rStyle w:val="Hyperlink"/>
          </w:rPr>
          <w:t>6.2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Upravljanje agentima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2203572" w14:textId="4D64B2B4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29" w:history="1">
        <w:r w:rsidRPr="00E20380">
          <w:rPr>
            <w:rStyle w:val="Hyperlink"/>
          </w:rPr>
          <w:t>6.3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Generisanje pozivnog koda za agenta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8AF36EC" w14:textId="4E16728D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30" w:history="1">
        <w:r w:rsidRPr="00E20380">
          <w:rPr>
            <w:rStyle w:val="Hyperlink"/>
          </w:rPr>
          <w:t>6.4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Upravljanje FAQ pitanjima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4DAD3C7" w14:textId="702B373A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31" w:history="1">
        <w:r w:rsidRPr="00E20380">
          <w:rPr>
            <w:rStyle w:val="Hyperlink"/>
          </w:rPr>
          <w:t>6.5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Upravljanje šablonskim odgovorima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9FB3D2D" w14:textId="2860FDE0" w:rsidR="00D8137C" w:rsidRDefault="00D8137C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/>
          <w14:ligatures w14:val="standardContextual"/>
        </w:rPr>
      </w:pPr>
      <w:hyperlink w:anchor="_Toc232951832" w:history="1">
        <w:r w:rsidRPr="00E20380">
          <w:rPr>
            <w:rStyle w:val="Hyperlink"/>
          </w:rPr>
          <w:t>6.6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en-US"/>
            <w14:ligatures w14:val="standardContextual"/>
          </w:rPr>
          <w:tab/>
        </w:r>
        <w:r w:rsidRPr="00E20380">
          <w:rPr>
            <w:rStyle w:val="Hyperlink"/>
          </w:rPr>
          <w:t>Upravljanje kategorijama pitanja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_Toc232951832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666D6EA" w14:textId="6C9EE35F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33" w:history="1">
        <w:r w:rsidRPr="00E20380">
          <w:rPr>
            <w:rStyle w:val="Hyperlink"/>
            <w:noProof/>
            <w:lang w:val="sr-Latn-CS"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Promena teme prikaza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4FBA9A" w14:textId="70273DDA" w:rsidR="00D8137C" w:rsidRDefault="00D8137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2951834" w:history="1">
        <w:r w:rsidRPr="00E20380">
          <w:rPr>
            <w:rStyle w:val="Hyperlink"/>
            <w:noProof/>
            <w:lang w:val="sr-Latn-CS"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20380">
          <w:rPr>
            <w:rStyle w:val="Hyperlink"/>
            <w:noProof/>
            <w:lang w:val="sr-Latn-CS"/>
          </w:rPr>
          <w:t>Pomoć i podrška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_Toc232951834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661A6F" w14:textId="77B69FDA" w:rsidR="00610886" w:rsidRDefault="00610886">
      <w:r>
        <w:rPr>
          <w:b/>
          <w:bCs/>
          <w:noProof/>
        </w:rPr>
        <w:fldChar w:fldCharType="end"/>
      </w:r>
    </w:p>
    <w:p w14:paraId="7710F02F" w14:textId="77777777" w:rsidR="005E762D" w:rsidRDefault="005E762D" w:rsidP="00734E5F">
      <w:pPr>
        <w:pStyle w:val="Title"/>
        <w:rPr>
          <w:lang w:val="sr-Latn-CS"/>
        </w:rPr>
      </w:pPr>
      <w:r w:rsidRPr="00533BAC">
        <w:rPr>
          <w:lang w:val="sr-Latn-CS"/>
        </w:rPr>
        <w:br w:type="page"/>
      </w:r>
      <w:r w:rsidR="00760CED">
        <w:rPr>
          <w:lang w:val="sr-Latn-CS"/>
        </w:rPr>
        <w:lastRenderedPageBreak/>
        <w:t>Korisničko uputstvo</w:t>
      </w:r>
      <w:r w:rsidRPr="00533BAC">
        <w:rPr>
          <w:lang w:val="sr-Latn-CS"/>
        </w:rPr>
        <w:t xml:space="preserve"> za </w:t>
      </w:r>
      <w:r w:rsidR="00BE56D4">
        <w:rPr>
          <w:lang w:val="sr-Latn-CS"/>
        </w:rPr>
        <w:t>SupportDesk</w:t>
      </w:r>
    </w:p>
    <w:p w14:paraId="5FDB2F70" w14:textId="77777777" w:rsidR="009B4BA5" w:rsidRPr="009B4BA5" w:rsidRDefault="009B4BA5" w:rsidP="00DC4A22">
      <w:pPr>
        <w:rPr>
          <w:lang w:val="sr-Latn-CS"/>
        </w:rPr>
      </w:pPr>
    </w:p>
    <w:p w14:paraId="76B7B8F8" w14:textId="77777777" w:rsidR="005E762D" w:rsidRDefault="005E762D" w:rsidP="00DC4A22">
      <w:pPr>
        <w:pStyle w:val="Heading1"/>
        <w:ind w:left="0" w:firstLine="0"/>
        <w:rPr>
          <w:lang w:val="sr-Latn-CS"/>
        </w:rPr>
      </w:pPr>
      <w:bookmarkStart w:id="0" w:name="_Toc144046293"/>
      <w:bookmarkStart w:id="1" w:name="_Toc232951805"/>
      <w:r w:rsidRPr="00533BAC">
        <w:rPr>
          <w:lang w:val="sr-Latn-CS"/>
        </w:rPr>
        <w:t>Uvod</w:t>
      </w:r>
      <w:bookmarkEnd w:id="0"/>
      <w:bookmarkEnd w:id="1"/>
    </w:p>
    <w:p w14:paraId="014007C5" w14:textId="77777777" w:rsidR="00323B12" w:rsidRPr="00323B12" w:rsidRDefault="00323B12" w:rsidP="00323B12">
      <w:pPr>
        <w:rPr>
          <w:lang w:val="sr-Latn-CS"/>
        </w:rPr>
      </w:pPr>
      <w:r w:rsidRPr="00323B12">
        <w:rPr>
          <w:lang w:val="sr-Latn-CS"/>
        </w:rPr>
        <w:t xml:space="preserve">Primarni cilj platforme SupportDesk je da organizacijama omogući jednostavno i efikasno upravljanje korisničkom podrškom kroz centralizovani sistem tiketa i </w:t>
      </w:r>
      <w:r>
        <w:rPr>
          <w:lang w:val="sr-Latn-CS"/>
        </w:rPr>
        <w:t>komunikaciju u realnom vremenu.</w:t>
      </w:r>
    </w:p>
    <w:p w14:paraId="1076C5D8" w14:textId="77777777" w:rsidR="00323B12" w:rsidRPr="00323B12" w:rsidRDefault="00323B12" w:rsidP="00323B12">
      <w:pPr>
        <w:rPr>
          <w:lang w:val="sr-Latn-CS"/>
        </w:rPr>
      </w:pPr>
      <w:r>
        <w:rPr>
          <w:lang w:val="sr-Latn-CS"/>
        </w:rPr>
        <w:t>Platforma omogućava:</w:t>
      </w:r>
    </w:p>
    <w:p w14:paraId="3790A891" w14:textId="77777777" w:rsidR="00323B12" w:rsidRPr="00323B12" w:rsidRDefault="00323B12" w:rsidP="00323B12">
      <w:pPr>
        <w:numPr>
          <w:ilvl w:val="0"/>
          <w:numId w:val="17"/>
        </w:numPr>
        <w:rPr>
          <w:lang w:val="sr-Latn-CS"/>
        </w:rPr>
      </w:pPr>
      <w:r w:rsidRPr="00323B12">
        <w:rPr>
          <w:lang w:val="sr-Latn-CS"/>
        </w:rPr>
        <w:t>Klijentima da kreiraju tikete, prate njihov status i k</w:t>
      </w:r>
      <w:r>
        <w:rPr>
          <w:lang w:val="sr-Latn-CS"/>
        </w:rPr>
        <w:t>omuniciraju sa agentima podrške</w:t>
      </w:r>
    </w:p>
    <w:p w14:paraId="439F9163" w14:textId="77777777" w:rsidR="00323B12" w:rsidRPr="00323B12" w:rsidRDefault="00323B12" w:rsidP="00323B12">
      <w:pPr>
        <w:numPr>
          <w:ilvl w:val="0"/>
          <w:numId w:val="17"/>
        </w:numPr>
        <w:rPr>
          <w:lang w:val="sr-Latn-CS"/>
        </w:rPr>
      </w:pPr>
      <w:r w:rsidRPr="00323B12">
        <w:rPr>
          <w:lang w:val="sr-Latn-CS"/>
        </w:rPr>
        <w:t>Agentima podrške da pregledaju, obrađuju i z</w:t>
      </w:r>
      <w:r>
        <w:rPr>
          <w:lang w:val="sr-Latn-CS"/>
        </w:rPr>
        <w:t>atvaraju tikete dodeljene njima</w:t>
      </w:r>
    </w:p>
    <w:p w14:paraId="5B9968DE" w14:textId="77777777" w:rsidR="00323B12" w:rsidRPr="00323B12" w:rsidRDefault="00323B12" w:rsidP="00323B12">
      <w:pPr>
        <w:numPr>
          <w:ilvl w:val="0"/>
          <w:numId w:val="17"/>
        </w:numPr>
        <w:rPr>
          <w:lang w:val="sr-Latn-CS"/>
        </w:rPr>
      </w:pPr>
      <w:r w:rsidRPr="00323B12">
        <w:rPr>
          <w:lang w:val="sr-Latn-CS"/>
        </w:rPr>
        <w:t>Administratorima organizacija da upravljaju agentima, kategorijama, FAQ sa</w:t>
      </w:r>
      <w:r>
        <w:rPr>
          <w:lang w:val="sr-Latn-CS"/>
        </w:rPr>
        <w:t>držajem i šablonskim odgovorima</w:t>
      </w:r>
    </w:p>
    <w:p w14:paraId="2758E7B0" w14:textId="77777777" w:rsidR="009B4BA5" w:rsidRPr="00F94867" w:rsidRDefault="00323B12" w:rsidP="00323B12">
      <w:pPr>
        <w:rPr>
          <w:lang w:val="sr-Latn-CS"/>
        </w:rPr>
      </w:pPr>
      <w:r w:rsidRPr="00323B12">
        <w:rPr>
          <w:lang w:val="sr-Latn-CS"/>
        </w:rPr>
        <w:t>Sva obaveštavanja o promenama statusa i novim porukama vrše se putem elektronske pošte i notifikacija unutar sistema.</w:t>
      </w:r>
    </w:p>
    <w:p w14:paraId="18BD1904" w14:textId="77777777" w:rsidR="005E762D" w:rsidRDefault="00DE5984" w:rsidP="00DC4A22">
      <w:pPr>
        <w:pStyle w:val="Heading1"/>
        <w:ind w:left="0" w:firstLine="0"/>
        <w:rPr>
          <w:lang w:val="sr-Latn-CS"/>
        </w:rPr>
      </w:pPr>
      <w:bookmarkStart w:id="2" w:name="_Toc144046294"/>
      <w:bookmarkStart w:id="3" w:name="_Toc232951806"/>
      <w:r>
        <w:rPr>
          <w:lang w:val="sr-Latn-CS"/>
        </w:rPr>
        <w:t>Početna stranica portala</w:t>
      </w:r>
      <w:bookmarkEnd w:id="2"/>
      <w:bookmarkEnd w:id="3"/>
    </w:p>
    <w:p w14:paraId="29756C45" w14:textId="77777777" w:rsidR="00EE37C2" w:rsidRDefault="00DE5984" w:rsidP="00DC4A22">
      <w:pPr>
        <w:rPr>
          <w:lang w:val="sr-Latn-CS"/>
        </w:rPr>
      </w:pPr>
      <w:r>
        <w:rPr>
          <w:lang w:val="sr-Latn-CS"/>
        </w:rPr>
        <w:t xml:space="preserve">Početna stranica portala </w:t>
      </w:r>
      <w:r w:rsidR="00EE37C2">
        <w:rPr>
          <w:lang w:val="sr-Latn-CS"/>
        </w:rPr>
        <w:t>izgleda kao na sledećoj slici:</w:t>
      </w:r>
    </w:p>
    <w:p w14:paraId="18C7674A" w14:textId="77777777" w:rsidR="00833124" w:rsidRDefault="00833124" w:rsidP="00DC4A22">
      <w:pPr>
        <w:rPr>
          <w:lang w:val="sr-Latn-CS"/>
        </w:rPr>
      </w:pPr>
    </w:p>
    <w:p w14:paraId="34D23BA7" w14:textId="08765B4E" w:rsidR="00833124" w:rsidRDefault="00D8137C" w:rsidP="00DC4A22">
      <w:pPr>
        <w:rPr>
          <w:lang w:val="sr-Latn-CS"/>
        </w:rPr>
      </w:pPr>
      <w:r w:rsidRPr="00171721">
        <w:rPr>
          <w:noProof/>
        </w:rPr>
        <w:drawing>
          <wp:inline distT="0" distB="0" distL="0" distR="0" wp14:anchorId="47F8257D" wp14:editId="71F6F548">
            <wp:extent cx="5937250" cy="2940050"/>
            <wp:effectExtent l="19050" t="1905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400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047513C" w14:textId="77777777" w:rsidR="00EE37C2" w:rsidRPr="00EE37C2" w:rsidRDefault="00EE37C2" w:rsidP="00DC4A22">
      <w:pPr>
        <w:rPr>
          <w:lang w:val="sr-Latn-CS"/>
        </w:rPr>
      </w:pPr>
    </w:p>
    <w:p w14:paraId="4B041CEC" w14:textId="77777777" w:rsidR="005641A3" w:rsidRPr="005641A3" w:rsidRDefault="005641A3" w:rsidP="00DC4A22">
      <w:pPr>
        <w:jc w:val="center"/>
        <w:rPr>
          <w:sz w:val="16"/>
          <w:szCs w:val="16"/>
          <w:lang w:val="sr-Latn-CS"/>
        </w:rPr>
      </w:pPr>
      <w:r>
        <w:rPr>
          <w:sz w:val="16"/>
          <w:szCs w:val="16"/>
          <w:lang w:val="sr-Latn-CS"/>
        </w:rPr>
        <w:t xml:space="preserve">Slika 1 – </w:t>
      </w:r>
      <w:r w:rsidR="00833124">
        <w:rPr>
          <w:sz w:val="16"/>
          <w:szCs w:val="16"/>
          <w:lang w:val="sr-Latn-CS"/>
        </w:rPr>
        <w:t>Početna stranica portala</w:t>
      </w:r>
    </w:p>
    <w:p w14:paraId="77D6776E" w14:textId="77777777" w:rsidR="009B4BA5" w:rsidRDefault="009B4BA5" w:rsidP="00DC4A22">
      <w:pPr>
        <w:pStyle w:val="BodyText"/>
        <w:spacing w:after="0"/>
        <w:ind w:left="0"/>
        <w:rPr>
          <w:lang w:val="sr-Latn-CS"/>
        </w:rPr>
      </w:pPr>
    </w:p>
    <w:p w14:paraId="79B09C30" w14:textId="77777777" w:rsidR="00323B12" w:rsidRPr="00323B12" w:rsidRDefault="00323B12" w:rsidP="00323B12">
      <w:pPr>
        <w:pStyle w:val="BodyText"/>
        <w:ind w:left="0"/>
        <w:rPr>
          <w:lang w:val="sr-Latn-CS"/>
        </w:rPr>
      </w:pPr>
      <w:r w:rsidRPr="00323B12">
        <w:rPr>
          <w:lang w:val="sr-Latn-CS"/>
        </w:rPr>
        <w:t>Početna stranica prikazuje:</w:t>
      </w:r>
    </w:p>
    <w:p w14:paraId="0764C691" w14:textId="77777777" w:rsidR="00323B12" w:rsidRPr="00323B12" w:rsidRDefault="00323B12" w:rsidP="00323B12">
      <w:pPr>
        <w:pStyle w:val="BodyText"/>
        <w:numPr>
          <w:ilvl w:val="0"/>
          <w:numId w:val="19"/>
        </w:numPr>
        <w:rPr>
          <w:lang w:val="sr-Latn-CS"/>
        </w:rPr>
      </w:pPr>
      <w:r w:rsidRPr="00323B12">
        <w:rPr>
          <w:lang w:val="sr-Latn-CS"/>
        </w:rPr>
        <w:t>Naziv aplikacije SupportDesk</w:t>
      </w:r>
    </w:p>
    <w:p w14:paraId="40225628" w14:textId="77777777" w:rsidR="00323B12" w:rsidRPr="00323B12" w:rsidRDefault="00323B12" w:rsidP="00323B12">
      <w:pPr>
        <w:pStyle w:val="BodyText"/>
        <w:numPr>
          <w:ilvl w:val="0"/>
          <w:numId w:val="19"/>
        </w:numPr>
        <w:rPr>
          <w:lang w:val="sr-Latn-CS"/>
        </w:rPr>
      </w:pPr>
      <w:r w:rsidRPr="00323B12">
        <w:rPr>
          <w:lang w:val="sr-Latn-CS"/>
        </w:rPr>
        <w:t>Kratak opis platforme i njene prednosti</w:t>
      </w:r>
    </w:p>
    <w:p w14:paraId="00502031" w14:textId="77777777" w:rsidR="00323B12" w:rsidRDefault="00323B12" w:rsidP="00323B12">
      <w:pPr>
        <w:pStyle w:val="BodyText"/>
        <w:numPr>
          <w:ilvl w:val="0"/>
          <w:numId w:val="19"/>
        </w:numPr>
        <w:rPr>
          <w:lang w:val="sr-Latn-CS"/>
        </w:rPr>
      </w:pPr>
      <w:r w:rsidRPr="00323B12">
        <w:rPr>
          <w:lang w:val="sr-Latn-CS"/>
        </w:rPr>
        <w:t>Dugmad z</w:t>
      </w:r>
      <w:r>
        <w:rPr>
          <w:lang w:val="sr-Latn-CS"/>
        </w:rPr>
        <w:t>a Prijavljivanje i Registraciju</w:t>
      </w:r>
    </w:p>
    <w:p w14:paraId="1CEF9B3F" w14:textId="77777777" w:rsidR="00323B12" w:rsidRPr="00323B12" w:rsidRDefault="00323B12" w:rsidP="00323B12">
      <w:pPr>
        <w:pStyle w:val="BodyText"/>
        <w:numPr>
          <w:ilvl w:val="0"/>
          <w:numId w:val="19"/>
        </w:numPr>
        <w:rPr>
          <w:lang w:val="sr-Latn-CS"/>
        </w:rPr>
      </w:pPr>
      <w:r>
        <w:t>Link ka FAQ stranici</w:t>
      </w:r>
    </w:p>
    <w:p w14:paraId="2F237025" w14:textId="77777777" w:rsidR="00323B12" w:rsidRDefault="00323B12" w:rsidP="00323B12">
      <w:pPr>
        <w:pStyle w:val="BodyText"/>
        <w:rPr>
          <w:lang w:val="sr-Latn-CS"/>
        </w:rPr>
      </w:pPr>
    </w:p>
    <w:p w14:paraId="7D91FC67" w14:textId="77777777" w:rsidR="00323B12" w:rsidRPr="00323B12" w:rsidRDefault="00323B12" w:rsidP="00323B12">
      <w:pPr>
        <w:pStyle w:val="BodyText"/>
        <w:rPr>
          <w:lang w:val="sr-Latn-CS"/>
        </w:rPr>
      </w:pPr>
    </w:p>
    <w:p w14:paraId="648CE7C3" w14:textId="77777777" w:rsidR="00323B12" w:rsidRDefault="00323B12" w:rsidP="00DC4A22">
      <w:pPr>
        <w:pStyle w:val="BodyText"/>
        <w:spacing w:after="0"/>
        <w:ind w:left="0"/>
        <w:rPr>
          <w:lang w:val="sr-Latn-CS"/>
        </w:rPr>
      </w:pPr>
    </w:p>
    <w:p w14:paraId="0CA416DC" w14:textId="77777777" w:rsidR="005E762D" w:rsidRDefault="00D63394" w:rsidP="00DC4A22">
      <w:pPr>
        <w:pStyle w:val="Heading1"/>
        <w:ind w:left="0" w:firstLine="0"/>
        <w:rPr>
          <w:lang w:val="sr-Latn-CS"/>
        </w:rPr>
      </w:pPr>
      <w:bookmarkStart w:id="4" w:name="_Toc232951807"/>
      <w:r>
        <w:rPr>
          <w:lang w:val="sr-Latn-CS"/>
        </w:rPr>
        <w:lastRenderedPageBreak/>
        <w:t xml:space="preserve">Prijavljivanje korisnika na </w:t>
      </w:r>
      <w:r w:rsidR="00F638CE">
        <w:rPr>
          <w:lang w:val="sr-Latn-CS"/>
        </w:rPr>
        <w:t>portal</w:t>
      </w:r>
      <w:bookmarkEnd w:id="4"/>
    </w:p>
    <w:p w14:paraId="0E0DA26F" w14:textId="77777777" w:rsidR="00323B12" w:rsidRPr="00323B12" w:rsidRDefault="00323B12" w:rsidP="00323B12">
      <w:pPr>
        <w:rPr>
          <w:lang w:val="sr-Latn-CS"/>
        </w:rPr>
      </w:pPr>
      <w:r w:rsidRPr="00323B12">
        <w:rPr>
          <w:lang w:val="sr-Latn-CS"/>
        </w:rPr>
        <w:t>Razlikuju se dva slučaja pristupa sistemu. Prvi je kada se novi korisnik po prvi put prijavi i otvori nalog, tj. izvrši registraciju. Drugi slučaj je kada se već postojeći korisnik prijavi da bi vršio zadatke koji su mu omogućeni</w:t>
      </w:r>
      <w:r>
        <w:rPr>
          <w:lang w:val="sr-Latn-CS"/>
        </w:rPr>
        <w:t>.</w:t>
      </w:r>
    </w:p>
    <w:p w14:paraId="3C1D2BC1" w14:textId="77777777" w:rsidR="00D63394" w:rsidRPr="004A6B44" w:rsidRDefault="00323B12" w:rsidP="00323B12">
      <w:pPr>
        <w:rPr>
          <w:lang w:val="sr-Latn-CS"/>
        </w:rPr>
      </w:pPr>
      <w:r w:rsidRPr="00323B12">
        <w:rPr>
          <w:lang w:val="sr-Latn-CS"/>
        </w:rPr>
        <w:t>Ako korisnik nije prijavljen, može samo da pregleda početnu stranicu, FAQ pitanja i da se registruje.</w:t>
      </w:r>
    </w:p>
    <w:p w14:paraId="46246421" w14:textId="77777777" w:rsidR="005F323C" w:rsidRPr="00533BAC" w:rsidRDefault="005F323C" w:rsidP="00DC4A22">
      <w:pPr>
        <w:rPr>
          <w:lang w:val="sr-Latn-CS"/>
        </w:rPr>
      </w:pPr>
    </w:p>
    <w:p w14:paraId="7D2217BB" w14:textId="77777777" w:rsidR="005F323C" w:rsidRDefault="00D63394" w:rsidP="00DC4A22">
      <w:pPr>
        <w:pStyle w:val="Heading2"/>
        <w:ind w:left="0" w:firstLine="0"/>
        <w:rPr>
          <w:lang w:val="sr-Latn-CS"/>
        </w:rPr>
      </w:pPr>
      <w:bookmarkStart w:id="5" w:name="_Toc232951808"/>
      <w:r>
        <w:rPr>
          <w:lang w:val="sr-Latn-CS"/>
        </w:rPr>
        <w:t>Registracija novog korisnika</w:t>
      </w:r>
      <w:bookmarkEnd w:id="5"/>
    </w:p>
    <w:p w14:paraId="1FF567A8" w14:textId="77777777" w:rsidR="00323B12" w:rsidRPr="00323B12" w:rsidRDefault="00323B12" w:rsidP="00323B12">
      <w:pPr>
        <w:pStyle w:val="BodyText"/>
        <w:ind w:left="0"/>
        <w:rPr>
          <w:lang w:val="sr-Latn-CS"/>
        </w:rPr>
      </w:pPr>
      <w:r>
        <w:rPr>
          <w:lang w:val="sr-Latn-CS"/>
        </w:rPr>
        <w:t>1 .</w:t>
      </w:r>
      <w:r w:rsidRPr="00323B12">
        <w:rPr>
          <w:lang w:val="sr-Latn-CS"/>
        </w:rPr>
        <w:t>Klikom na dugme Registracija otvara se forma za unos podataka o novom korisniku.</w:t>
      </w:r>
    </w:p>
    <w:p w14:paraId="2496624A" w14:textId="77777777" w:rsidR="00323B12" w:rsidRPr="00323B12" w:rsidRDefault="00323B12" w:rsidP="00323B12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2. </w:t>
      </w:r>
      <w:r w:rsidRPr="00323B12">
        <w:rPr>
          <w:lang w:val="sr-Latn-CS"/>
        </w:rPr>
        <w:t>Početna stranica za registraciju sadrži forme za unos:</w:t>
      </w:r>
    </w:p>
    <w:p w14:paraId="38456496" w14:textId="77777777" w:rsidR="00323B12" w:rsidRPr="00323B12" w:rsidRDefault="00323B12" w:rsidP="00323B12">
      <w:pPr>
        <w:pStyle w:val="BodyText"/>
        <w:numPr>
          <w:ilvl w:val="0"/>
          <w:numId w:val="20"/>
        </w:numPr>
        <w:rPr>
          <w:lang w:val="sr-Latn-CS"/>
        </w:rPr>
      </w:pPr>
      <w:r w:rsidRPr="00323B12">
        <w:rPr>
          <w:lang w:val="sr-Latn-CS"/>
        </w:rPr>
        <w:t>Ime i prezime</w:t>
      </w:r>
    </w:p>
    <w:p w14:paraId="59308EB4" w14:textId="77777777" w:rsidR="00323B12" w:rsidRPr="00323B12" w:rsidRDefault="00323B12" w:rsidP="00323B12">
      <w:pPr>
        <w:pStyle w:val="BodyText"/>
        <w:numPr>
          <w:ilvl w:val="0"/>
          <w:numId w:val="20"/>
        </w:numPr>
        <w:rPr>
          <w:lang w:val="sr-Latn-CS"/>
        </w:rPr>
      </w:pPr>
      <w:r w:rsidRPr="00323B12">
        <w:rPr>
          <w:lang w:val="sr-Latn-CS"/>
        </w:rPr>
        <w:t>E-mail adresa</w:t>
      </w:r>
    </w:p>
    <w:p w14:paraId="36DF82C8" w14:textId="77777777" w:rsidR="00323B12" w:rsidRPr="00323B12" w:rsidRDefault="00323B12" w:rsidP="00323B12">
      <w:pPr>
        <w:pStyle w:val="BodyText"/>
        <w:numPr>
          <w:ilvl w:val="0"/>
          <w:numId w:val="20"/>
        </w:numPr>
        <w:rPr>
          <w:lang w:val="sr-Latn-CS"/>
        </w:rPr>
      </w:pPr>
      <w:r w:rsidRPr="00323B12">
        <w:rPr>
          <w:lang w:val="sr-Latn-CS"/>
        </w:rPr>
        <w:t>Lozinka</w:t>
      </w:r>
    </w:p>
    <w:p w14:paraId="37A90202" w14:textId="77777777" w:rsidR="00323B12" w:rsidRPr="00323B12" w:rsidRDefault="00323B12" w:rsidP="00323B12">
      <w:pPr>
        <w:pStyle w:val="BodyText"/>
        <w:numPr>
          <w:ilvl w:val="0"/>
          <w:numId w:val="20"/>
        </w:numPr>
        <w:rPr>
          <w:lang w:val="sr-Latn-CS"/>
        </w:rPr>
      </w:pPr>
      <w:r w:rsidRPr="00323B12">
        <w:rPr>
          <w:lang w:val="sr-Latn-CS"/>
        </w:rPr>
        <w:t>Potvrda lozinke</w:t>
      </w:r>
    </w:p>
    <w:p w14:paraId="69BEC7E9" w14:textId="77777777" w:rsidR="00323B12" w:rsidRPr="00323B12" w:rsidRDefault="00323B12" w:rsidP="00323B12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3. </w:t>
      </w:r>
      <w:r w:rsidRPr="00323B12">
        <w:rPr>
          <w:lang w:val="sr-Latn-CS"/>
        </w:rPr>
        <w:t>Ova polja su obavezna i korisnik ne može da nastavi sa registracijom ukoliko ih ne unese.</w:t>
      </w:r>
    </w:p>
    <w:p w14:paraId="570836E5" w14:textId="77777777" w:rsidR="00323B12" w:rsidRPr="00323B12" w:rsidRDefault="00323B12" w:rsidP="00323B12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4. </w:t>
      </w:r>
      <w:r w:rsidRPr="00323B12">
        <w:rPr>
          <w:lang w:val="sr-Latn-CS"/>
        </w:rPr>
        <w:t>Korisnik bira tip naloga koji želi da kreira:</w:t>
      </w:r>
    </w:p>
    <w:p w14:paraId="712ED5B1" w14:textId="77777777" w:rsidR="00323B12" w:rsidRPr="00323B12" w:rsidRDefault="00323B12" w:rsidP="00323B12">
      <w:pPr>
        <w:pStyle w:val="BodyText"/>
        <w:numPr>
          <w:ilvl w:val="0"/>
          <w:numId w:val="21"/>
        </w:numPr>
        <w:rPr>
          <w:lang w:val="sr-Latn-CS"/>
        </w:rPr>
      </w:pPr>
      <w:r w:rsidRPr="00323B12">
        <w:rPr>
          <w:lang w:val="sr-Latn-CS"/>
        </w:rPr>
        <w:t>Klijent – za podnošenje zahteva za podršku</w:t>
      </w:r>
    </w:p>
    <w:p w14:paraId="2CC8D3B9" w14:textId="77777777" w:rsidR="00323B12" w:rsidRPr="00323B12" w:rsidRDefault="00323B12" w:rsidP="00323B12">
      <w:pPr>
        <w:pStyle w:val="BodyText"/>
        <w:numPr>
          <w:ilvl w:val="0"/>
          <w:numId w:val="21"/>
        </w:numPr>
        <w:rPr>
          <w:lang w:val="sr-Latn-CS"/>
        </w:rPr>
      </w:pPr>
      <w:r w:rsidRPr="00323B12">
        <w:rPr>
          <w:lang w:val="sr-Latn-CS"/>
        </w:rPr>
        <w:t>Agent podrške – za obradu tiketa (potreban pozivni kod)</w:t>
      </w:r>
    </w:p>
    <w:p w14:paraId="2F6F33C1" w14:textId="77777777" w:rsidR="00FF2158" w:rsidRPr="000672C1" w:rsidRDefault="00323B12" w:rsidP="00323B12">
      <w:pPr>
        <w:pStyle w:val="BodyText"/>
        <w:numPr>
          <w:ilvl w:val="0"/>
          <w:numId w:val="21"/>
        </w:numPr>
        <w:spacing w:after="0"/>
        <w:rPr>
          <w:lang w:val="sr-Latn-CS"/>
        </w:rPr>
      </w:pPr>
      <w:r w:rsidRPr="00323B12">
        <w:rPr>
          <w:lang w:val="sr-Latn-CS"/>
        </w:rPr>
        <w:t>Administrator organizacije – za upravljanje sistemom podrške</w:t>
      </w:r>
    </w:p>
    <w:p w14:paraId="58213AE5" w14:textId="77777777" w:rsidR="008A4853" w:rsidRDefault="008A4853" w:rsidP="00DC4A22">
      <w:pPr>
        <w:rPr>
          <w:lang w:val="sr-Latn-CS"/>
        </w:rPr>
      </w:pPr>
    </w:p>
    <w:p w14:paraId="0DDD3D7C" w14:textId="6A920127" w:rsidR="00610886" w:rsidRDefault="00D8137C" w:rsidP="00610886">
      <w:pPr>
        <w:jc w:val="center"/>
        <w:rPr>
          <w:lang w:val="sr-Latn-CS"/>
        </w:rPr>
      </w:pPr>
      <w:r w:rsidRPr="00171721">
        <w:rPr>
          <w:noProof/>
        </w:rPr>
        <w:drawing>
          <wp:inline distT="0" distB="0" distL="0" distR="0" wp14:anchorId="15C2FBD6" wp14:editId="2A509F2B">
            <wp:extent cx="6324600" cy="2990850"/>
            <wp:effectExtent l="19050" t="1905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908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FF2158">
        <w:rPr>
          <w:lang w:val="sr-Latn-CS"/>
        </w:rPr>
        <w:t>Slika 2 – Početak registracije korisnika</w:t>
      </w:r>
    </w:p>
    <w:p w14:paraId="7B8C6CCC" w14:textId="77777777" w:rsidR="00610886" w:rsidRDefault="00610886" w:rsidP="00610886">
      <w:pPr>
        <w:jc w:val="center"/>
        <w:rPr>
          <w:lang w:val="sr-Latn-CS"/>
        </w:rPr>
      </w:pPr>
    </w:p>
    <w:p w14:paraId="5536DB80" w14:textId="77777777" w:rsidR="00610886" w:rsidRDefault="00610886" w:rsidP="00610886">
      <w:pPr>
        <w:jc w:val="center"/>
        <w:rPr>
          <w:lang w:val="sr-Latn-CS"/>
        </w:rPr>
      </w:pPr>
    </w:p>
    <w:p w14:paraId="348F8E0D" w14:textId="77777777" w:rsidR="00610886" w:rsidRDefault="00610886" w:rsidP="00610886">
      <w:pPr>
        <w:jc w:val="center"/>
        <w:rPr>
          <w:lang w:val="sr-Latn-CS"/>
        </w:rPr>
      </w:pPr>
    </w:p>
    <w:p w14:paraId="02494651" w14:textId="77777777" w:rsidR="00610886" w:rsidRDefault="00610886" w:rsidP="00610886">
      <w:pPr>
        <w:jc w:val="center"/>
        <w:rPr>
          <w:lang w:val="sr-Latn-CS"/>
        </w:rPr>
      </w:pPr>
    </w:p>
    <w:p w14:paraId="501B50BD" w14:textId="77777777" w:rsidR="00610886" w:rsidRPr="00610886" w:rsidRDefault="00610886" w:rsidP="00610886">
      <w:pPr>
        <w:jc w:val="center"/>
        <w:rPr>
          <w:noProof/>
        </w:rPr>
      </w:pPr>
    </w:p>
    <w:p w14:paraId="42F54F29" w14:textId="77777777" w:rsidR="00CB1E68" w:rsidRPr="00610886" w:rsidRDefault="00FF2158" w:rsidP="00FF2158">
      <w:pPr>
        <w:pStyle w:val="Heading2"/>
        <w:ind w:left="0" w:firstLine="0"/>
        <w:rPr>
          <w:lang w:val="sr-Latn-CS"/>
        </w:rPr>
      </w:pPr>
      <w:r>
        <w:rPr>
          <w:rFonts w:cs="Arial"/>
          <w:b w:val="0"/>
          <w:szCs w:val="24"/>
          <w:lang w:val="sr-Latn-CS"/>
        </w:rPr>
        <w:lastRenderedPageBreak/>
        <w:t xml:space="preserve"> </w:t>
      </w:r>
      <w:bookmarkStart w:id="6" w:name="_Toc232951809"/>
      <w:r w:rsidR="00610886">
        <w:rPr>
          <w:lang w:val="sr-Latn-CS"/>
        </w:rPr>
        <w:t xml:space="preserve">Registracija novog </w:t>
      </w:r>
      <w:r w:rsidR="00610886" w:rsidRPr="007C30B2">
        <w:rPr>
          <w:lang w:val="sr-Latn-CS"/>
        </w:rPr>
        <w:t>klijenta</w:t>
      </w:r>
      <w:bookmarkEnd w:id="6"/>
    </w:p>
    <w:p w14:paraId="57EAA2F9" w14:textId="77777777" w:rsidR="00F50406" w:rsidRDefault="007C30B2" w:rsidP="00FF2158">
      <w:pPr>
        <w:rPr>
          <w:lang w:val="sr-Latn-CS"/>
        </w:rPr>
      </w:pPr>
      <w:r w:rsidRPr="007C30B2">
        <w:rPr>
          <w:lang w:val="sr-Latn-CS"/>
        </w:rPr>
        <w:t>Stranica za registraciju klijenta izgleda kao na sledećoj slici:</w:t>
      </w:r>
    </w:p>
    <w:p w14:paraId="5F7B0472" w14:textId="77777777" w:rsidR="00B950D2" w:rsidRDefault="00B950D2" w:rsidP="00FF2158">
      <w:pPr>
        <w:rPr>
          <w:lang w:val="sr-Latn-CS"/>
        </w:rPr>
      </w:pPr>
    </w:p>
    <w:p w14:paraId="0D666907" w14:textId="6A1131F5" w:rsidR="00846377" w:rsidRDefault="00D8137C" w:rsidP="00B17525">
      <w:pPr>
        <w:jc w:val="center"/>
        <w:rPr>
          <w:lang w:val="sr-Latn-CS"/>
        </w:rPr>
      </w:pPr>
      <w:r w:rsidRPr="00171721">
        <w:rPr>
          <w:noProof/>
        </w:rPr>
        <w:drawing>
          <wp:inline distT="0" distB="0" distL="0" distR="0" wp14:anchorId="744408E5" wp14:editId="70A7A27B">
            <wp:extent cx="4095750" cy="53340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DC54" w14:textId="77777777" w:rsidR="00846377" w:rsidRDefault="00846377" w:rsidP="00846377">
      <w:pPr>
        <w:jc w:val="center"/>
        <w:rPr>
          <w:lang w:val="sr-Latn-CS"/>
        </w:rPr>
      </w:pPr>
      <w:r>
        <w:rPr>
          <w:lang w:val="sr-Latn-CS"/>
        </w:rPr>
        <w:t xml:space="preserve">Slika 3 – Registracija </w:t>
      </w:r>
      <w:r w:rsidR="007C30B2">
        <w:rPr>
          <w:lang w:val="sr-Latn-CS"/>
        </w:rPr>
        <w:t>korisnika</w:t>
      </w:r>
    </w:p>
    <w:p w14:paraId="702C517D" w14:textId="77777777" w:rsidR="00846377" w:rsidRPr="00F50406" w:rsidRDefault="00846377" w:rsidP="00FF2158">
      <w:pPr>
        <w:rPr>
          <w:lang w:val="sr-Latn-CS"/>
        </w:rPr>
      </w:pPr>
    </w:p>
    <w:p w14:paraId="6F3F137B" w14:textId="77777777" w:rsidR="007C30B2" w:rsidRPr="007C30B2" w:rsidRDefault="007C30B2" w:rsidP="007C30B2">
      <w:pPr>
        <w:numPr>
          <w:ilvl w:val="0"/>
          <w:numId w:val="24"/>
        </w:numPr>
        <w:rPr>
          <w:lang w:val="sr-Latn-CS"/>
        </w:rPr>
      </w:pPr>
      <w:r w:rsidRPr="007C30B2">
        <w:rPr>
          <w:lang w:val="sr-Latn-CS"/>
        </w:rPr>
        <w:t>Korisnik koji želi da se registruje kao klijent popunjava osnovne podatke.</w:t>
      </w:r>
    </w:p>
    <w:p w14:paraId="61DB4540" w14:textId="77777777" w:rsidR="007C30B2" w:rsidRPr="007C30B2" w:rsidRDefault="007C30B2" w:rsidP="007C30B2">
      <w:pPr>
        <w:numPr>
          <w:ilvl w:val="0"/>
          <w:numId w:val="24"/>
        </w:numPr>
        <w:rPr>
          <w:lang w:val="sr-Latn-CS"/>
        </w:rPr>
      </w:pPr>
      <w:r w:rsidRPr="007C30B2">
        <w:rPr>
          <w:lang w:val="sr-Latn-CS"/>
        </w:rPr>
        <w:t>Pojedina polja su obavezna (ime, prezime, e-mail, lozinka) i korisnik ne može da se registruje ukoliko ih ne popuni.</w:t>
      </w:r>
    </w:p>
    <w:p w14:paraId="33FC93EC" w14:textId="77777777" w:rsidR="007C30B2" w:rsidRPr="007C30B2" w:rsidRDefault="007C30B2" w:rsidP="007C30B2">
      <w:pPr>
        <w:numPr>
          <w:ilvl w:val="0"/>
          <w:numId w:val="24"/>
        </w:numPr>
        <w:rPr>
          <w:lang w:val="sr-Latn-CS"/>
        </w:rPr>
      </w:pPr>
      <w:r w:rsidRPr="007C30B2">
        <w:rPr>
          <w:lang w:val="sr-Latn-CS"/>
        </w:rPr>
        <w:t>Nakon popunjavanja forme, korisnik klikom na dugme Registruj se šalje zahtev.</w:t>
      </w:r>
    </w:p>
    <w:p w14:paraId="7BC39F3F" w14:textId="77777777" w:rsidR="00610886" w:rsidRDefault="007C30B2" w:rsidP="00610886">
      <w:pPr>
        <w:numPr>
          <w:ilvl w:val="0"/>
          <w:numId w:val="24"/>
        </w:numPr>
        <w:rPr>
          <w:lang w:val="sr-Latn-CS"/>
        </w:rPr>
      </w:pPr>
      <w:r w:rsidRPr="007C30B2">
        <w:rPr>
          <w:lang w:val="sr-Latn-CS"/>
        </w:rPr>
        <w:t xml:space="preserve">Sistem kreira nalog i automatski prijavljuje korisnika. </w:t>
      </w:r>
    </w:p>
    <w:p w14:paraId="1AC11DEA" w14:textId="77777777" w:rsidR="00610886" w:rsidRDefault="00610886" w:rsidP="00610886">
      <w:pPr>
        <w:rPr>
          <w:lang w:val="sr-Latn-CS"/>
        </w:rPr>
      </w:pPr>
    </w:p>
    <w:p w14:paraId="7DA54E61" w14:textId="77777777" w:rsidR="00610886" w:rsidRDefault="00610886" w:rsidP="00610886">
      <w:pPr>
        <w:rPr>
          <w:lang w:val="sr-Latn-CS"/>
        </w:rPr>
      </w:pPr>
    </w:p>
    <w:p w14:paraId="49BCDE2B" w14:textId="77777777" w:rsidR="00610886" w:rsidRDefault="00610886" w:rsidP="00610886">
      <w:pPr>
        <w:rPr>
          <w:lang w:val="sr-Latn-CS"/>
        </w:rPr>
      </w:pPr>
    </w:p>
    <w:p w14:paraId="6DA3E612" w14:textId="77777777" w:rsidR="00610886" w:rsidRDefault="00610886" w:rsidP="00610886">
      <w:pPr>
        <w:rPr>
          <w:lang w:val="sr-Latn-CS"/>
        </w:rPr>
      </w:pPr>
    </w:p>
    <w:p w14:paraId="43BE2132" w14:textId="77777777" w:rsidR="00610886" w:rsidRDefault="00610886" w:rsidP="00610886">
      <w:pPr>
        <w:rPr>
          <w:lang w:val="sr-Latn-CS"/>
        </w:rPr>
      </w:pPr>
    </w:p>
    <w:p w14:paraId="700C614A" w14:textId="77777777" w:rsidR="00610886" w:rsidRPr="00610886" w:rsidRDefault="00610886" w:rsidP="00610886">
      <w:pPr>
        <w:pStyle w:val="Heading2"/>
        <w:ind w:left="0" w:firstLine="0"/>
        <w:rPr>
          <w:lang w:val="sr-Latn-CS"/>
        </w:rPr>
      </w:pPr>
      <w:bookmarkStart w:id="7" w:name="_Toc232951810"/>
      <w:r>
        <w:rPr>
          <w:lang w:val="sr-Latn-CS"/>
        </w:rPr>
        <w:lastRenderedPageBreak/>
        <w:t xml:space="preserve">Registracija </w:t>
      </w:r>
      <w:r w:rsidRPr="007C30B2">
        <w:rPr>
          <w:lang w:val="sr-Latn-CS"/>
        </w:rPr>
        <w:t>agenta podrške</w:t>
      </w:r>
      <w:bookmarkEnd w:id="7"/>
    </w:p>
    <w:p w14:paraId="25FD43D4" w14:textId="77777777" w:rsidR="00E11607" w:rsidRDefault="00E11607" w:rsidP="00E11607">
      <w:pPr>
        <w:ind w:left="360"/>
        <w:rPr>
          <w:lang w:val="sr-Latn-CS"/>
        </w:rPr>
      </w:pPr>
      <w:r>
        <w:rPr>
          <w:lang w:val="sr-Latn-CS"/>
        </w:rPr>
        <w:t xml:space="preserve">Stranica </w:t>
      </w:r>
      <w:r w:rsidR="004E6299">
        <w:rPr>
          <w:lang w:val="sr-Latn-CS"/>
        </w:rPr>
        <w:t xml:space="preserve">za registraciju organizatora kursa </w:t>
      </w:r>
      <w:r w:rsidR="00D8018C">
        <w:rPr>
          <w:lang w:val="sr-Latn-CS"/>
        </w:rPr>
        <w:t xml:space="preserve">ima formu za upitnik koja </w:t>
      </w:r>
      <w:r w:rsidR="004E6299">
        <w:rPr>
          <w:lang w:val="sr-Latn-CS"/>
        </w:rPr>
        <w:t>izgleda kao na sledećoj slici.</w:t>
      </w:r>
    </w:p>
    <w:p w14:paraId="001FDDE2" w14:textId="77777777" w:rsidR="001D0D35" w:rsidRDefault="001D0D35" w:rsidP="00E11607">
      <w:pPr>
        <w:ind w:left="360"/>
        <w:rPr>
          <w:lang w:val="sr-Latn-CS"/>
        </w:rPr>
      </w:pPr>
    </w:p>
    <w:p w14:paraId="618FCD9D" w14:textId="391359C9" w:rsidR="00C146B8" w:rsidRDefault="00D8137C" w:rsidP="00B17525">
      <w:pPr>
        <w:ind w:left="360"/>
        <w:jc w:val="center"/>
        <w:rPr>
          <w:lang w:val="sr-Latn-CS"/>
        </w:rPr>
      </w:pPr>
      <w:bookmarkStart w:id="8" w:name="_Toc144046297"/>
      <w:r w:rsidRPr="0007092F">
        <w:rPr>
          <w:noProof/>
        </w:rPr>
        <w:drawing>
          <wp:inline distT="0" distB="0" distL="0" distR="0" wp14:anchorId="71163652" wp14:editId="7D7CD564">
            <wp:extent cx="3333750" cy="587375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2" t="1152" r="7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87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E7CF" w14:textId="77777777" w:rsidR="001D0D35" w:rsidRDefault="001D0D35" w:rsidP="00B17525">
      <w:pPr>
        <w:pStyle w:val="Caption"/>
        <w:jc w:val="center"/>
        <w:rPr>
          <w:lang w:val="sr-Latn-CS"/>
        </w:rPr>
      </w:pPr>
      <w:r>
        <w:rPr>
          <w:lang w:val="sr-Latn-CS"/>
        </w:rPr>
        <w:t xml:space="preserve">Slika 4 – Registracija </w:t>
      </w:r>
      <w:r w:rsidR="00B17525" w:rsidRPr="007C30B2">
        <w:rPr>
          <w:lang w:val="sr-Latn-CS"/>
        </w:rPr>
        <w:t>agenta podrške</w:t>
      </w:r>
    </w:p>
    <w:p w14:paraId="16FCEE62" w14:textId="77777777" w:rsidR="00B17525" w:rsidRDefault="00B17525" w:rsidP="001D0D35">
      <w:pPr>
        <w:jc w:val="center"/>
        <w:rPr>
          <w:lang w:val="sr-Latn-CS"/>
        </w:rPr>
      </w:pPr>
    </w:p>
    <w:p w14:paraId="0051D496" w14:textId="77777777" w:rsidR="00B17525" w:rsidRPr="00B17525" w:rsidRDefault="00B17525" w:rsidP="00B17525">
      <w:pPr>
        <w:numPr>
          <w:ilvl w:val="0"/>
          <w:numId w:val="25"/>
        </w:numPr>
        <w:rPr>
          <w:lang w:val="sr-Latn-CS"/>
        </w:rPr>
      </w:pPr>
      <w:r w:rsidRPr="00B17525">
        <w:rPr>
          <w:lang w:val="sr-Latn-CS"/>
        </w:rPr>
        <w:t>Korisnik koji želi da se registruje kao agent podrške popunjava osnovne podatke.</w:t>
      </w:r>
    </w:p>
    <w:p w14:paraId="5E552DB2" w14:textId="77777777" w:rsidR="00B17525" w:rsidRPr="00B17525" w:rsidRDefault="00B17525" w:rsidP="00B17525">
      <w:pPr>
        <w:numPr>
          <w:ilvl w:val="0"/>
          <w:numId w:val="25"/>
        </w:numPr>
        <w:rPr>
          <w:lang w:val="sr-Latn-CS"/>
        </w:rPr>
      </w:pPr>
      <w:r w:rsidRPr="00B17525">
        <w:rPr>
          <w:lang w:val="sr-Latn-CS"/>
        </w:rPr>
        <w:t>Pored standardnih polja, potrebno je uneti i pozivni kod koji je dobio od administratora organizacije.</w:t>
      </w:r>
    </w:p>
    <w:p w14:paraId="04C6F024" w14:textId="77777777" w:rsidR="00B17525" w:rsidRPr="00B17525" w:rsidRDefault="00B17525" w:rsidP="00B17525">
      <w:pPr>
        <w:numPr>
          <w:ilvl w:val="0"/>
          <w:numId w:val="25"/>
        </w:numPr>
        <w:rPr>
          <w:lang w:val="sr-Latn-CS"/>
        </w:rPr>
      </w:pPr>
      <w:r w:rsidRPr="00B17525">
        <w:rPr>
          <w:lang w:val="sr-Latn-CS"/>
        </w:rPr>
        <w:t>Sistem proverava validnost pozivnog koda.</w:t>
      </w:r>
    </w:p>
    <w:p w14:paraId="5EF75B36" w14:textId="77777777" w:rsidR="003B10CC" w:rsidRDefault="00B17525" w:rsidP="00B17525">
      <w:pPr>
        <w:numPr>
          <w:ilvl w:val="0"/>
          <w:numId w:val="25"/>
        </w:numPr>
        <w:rPr>
          <w:lang w:val="sr-Latn-CS"/>
        </w:rPr>
      </w:pPr>
      <w:r w:rsidRPr="00B17525">
        <w:rPr>
          <w:lang w:val="sr-Latn-CS"/>
        </w:rPr>
        <w:t xml:space="preserve">Nakon uspešne registracije, agent dobija pristup svojim funkcionalnostima. </w:t>
      </w:r>
      <w:r w:rsidR="001A48D0">
        <w:rPr>
          <w:lang w:val="sr-Latn-CS"/>
        </w:rPr>
        <w:br w:type="page"/>
      </w:r>
    </w:p>
    <w:p w14:paraId="5273010E" w14:textId="77777777" w:rsidR="00610886" w:rsidRPr="00610886" w:rsidRDefault="00610886" w:rsidP="00610886">
      <w:pPr>
        <w:pStyle w:val="Heading2"/>
        <w:ind w:left="0" w:firstLine="0"/>
        <w:rPr>
          <w:lang w:val="sr-Latn-CS"/>
        </w:rPr>
      </w:pPr>
      <w:bookmarkStart w:id="9" w:name="_Toc232951811"/>
      <w:r>
        <w:rPr>
          <w:lang w:val="sr-Latn-CS"/>
        </w:rPr>
        <w:t>Registracija administratora organizacije</w:t>
      </w:r>
      <w:bookmarkEnd w:id="9"/>
    </w:p>
    <w:p w14:paraId="20FC5925" w14:textId="77777777" w:rsidR="00661FC5" w:rsidRDefault="00661FC5" w:rsidP="00661FC5">
      <w:pPr>
        <w:rPr>
          <w:rFonts w:ascii="Arial" w:hAnsi="Arial" w:cs="Arial"/>
          <w:b/>
          <w:sz w:val="24"/>
          <w:szCs w:val="24"/>
          <w:lang w:val="sr-Latn-CS"/>
        </w:rPr>
      </w:pPr>
    </w:p>
    <w:p w14:paraId="0BF498DE" w14:textId="77777777" w:rsidR="00A15699" w:rsidRDefault="00B17525" w:rsidP="00A15699">
      <w:pPr>
        <w:rPr>
          <w:lang w:val="sr-Latn-CS"/>
        </w:rPr>
      </w:pPr>
      <w:r w:rsidRPr="00B17525">
        <w:rPr>
          <w:lang w:val="sr-Latn-CS"/>
        </w:rPr>
        <w:t>Stranica za registraciju administratora organizacije izgleda kao na sledećoj slici:</w:t>
      </w:r>
    </w:p>
    <w:p w14:paraId="41992782" w14:textId="253A79FB" w:rsidR="00574204" w:rsidRDefault="00D8137C" w:rsidP="00B17525">
      <w:pPr>
        <w:jc w:val="center"/>
        <w:rPr>
          <w:lang w:val="sr-Latn-CS"/>
        </w:rPr>
      </w:pPr>
      <w:r w:rsidRPr="0007092F">
        <w:rPr>
          <w:noProof/>
        </w:rPr>
        <w:drawing>
          <wp:inline distT="0" distB="0" distL="0" distR="0" wp14:anchorId="7C2ECED0" wp14:editId="40E4D133">
            <wp:extent cx="4095750" cy="62484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7C2C" w14:textId="77777777" w:rsidR="00574204" w:rsidRDefault="00574204" w:rsidP="00574204">
      <w:pPr>
        <w:jc w:val="center"/>
        <w:rPr>
          <w:lang w:val="sr-Latn-CS"/>
        </w:rPr>
      </w:pPr>
      <w:r>
        <w:rPr>
          <w:lang w:val="sr-Latn-CS"/>
        </w:rPr>
        <w:t xml:space="preserve">Slika 5 – Registracija </w:t>
      </w:r>
      <w:r w:rsidR="00B17525">
        <w:rPr>
          <w:lang w:val="sr-Latn-CS"/>
        </w:rPr>
        <w:t>administratora organizacije</w:t>
      </w:r>
    </w:p>
    <w:p w14:paraId="6DE16492" w14:textId="77777777" w:rsidR="00C430E1" w:rsidRDefault="00C430E1" w:rsidP="00B17525">
      <w:pPr>
        <w:rPr>
          <w:lang w:val="sr-Latn-CS"/>
        </w:rPr>
      </w:pPr>
    </w:p>
    <w:p w14:paraId="7ADC24E7" w14:textId="77777777" w:rsidR="00B17525" w:rsidRPr="00B17525" w:rsidRDefault="00B17525" w:rsidP="00B17525">
      <w:pPr>
        <w:numPr>
          <w:ilvl w:val="0"/>
          <w:numId w:val="26"/>
        </w:numPr>
        <w:rPr>
          <w:lang w:val="sr-Latn-CS"/>
        </w:rPr>
      </w:pPr>
      <w:r w:rsidRPr="00B17525">
        <w:rPr>
          <w:lang w:val="sr-Latn-CS"/>
        </w:rPr>
        <w:t>Korisnik koji želi da se registruje kao administrator organizacije popunjava osnovne podatke.</w:t>
      </w:r>
    </w:p>
    <w:p w14:paraId="6A80B976" w14:textId="77777777" w:rsidR="00B17525" w:rsidRPr="00B17525" w:rsidRDefault="00B17525" w:rsidP="00B17525">
      <w:pPr>
        <w:numPr>
          <w:ilvl w:val="0"/>
          <w:numId w:val="26"/>
        </w:numPr>
        <w:rPr>
          <w:lang w:val="sr-Latn-CS"/>
        </w:rPr>
      </w:pPr>
      <w:r w:rsidRPr="00B17525">
        <w:rPr>
          <w:lang w:val="sr-Latn-CS"/>
        </w:rPr>
        <w:t>Potrebno je uneti naziv organizacije koju administ</w:t>
      </w:r>
      <w:r>
        <w:rPr>
          <w:lang w:val="sr-Latn-CS"/>
        </w:rPr>
        <w:t>rira.</w:t>
      </w:r>
    </w:p>
    <w:p w14:paraId="6757D455" w14:textId="77777777" w:rsidR="00B17525" w:rsidRDefault="00B17525" w:rsidP="00B17525">
      <w:pPr>
        <w:numPr>
          <w:ilvl w:val="0"/>
          <w:numId w:val="26"/>
        </w:numPr>
        <w:rPr>
          <w:lang w:val="sr-Latn-CS"/>
        </w:rPr>
      </w:pPr>
      <w:r w:rsidRPr="00B17525">
        <w:rPr>
          <w:lang w:val="sr-Latn-CS"/>
        </w:rPr>
        <w:t>Sistem kreira novu organizaciju i dodeljuje korisniku administratorske privilegije.</w:t>
      </w:r>
    </w:p>
    <w:p w14:paraId="2F79B35F" w14:textId="77777777" w:rsidR="00B17525" w:rsidRDefault="00B17525" w:rsidP="00610886">
      <w:pPr>
        <w:rPr>
          <w:lang w:val="sr-Latn-CS"/>
        </w:rPr>
      </w:pPr>
    </w:p>
    <w:p w14:paraId="6AE30BF7" w14:textId="77777777" w:rsidR="00B17525" w:rsidRPr="00661FC5" w:rsidRDefault="00B17525" w:rsidP="00C430E1">
      <w:pPr>
        <w:ind w:left="720"/>
        <w:rPr>
          <w:lang w:val="sr-Latn-CS"/>
        </w:rPr>
      </w:pPr>
    </w:p>
    <w:p w14:paraId="234EF55F" w14:textId="77777777" w:rsidR="005F323C" w:rsidRPr="001A48D0" w:rsidRDefault="001A48D0" w:rsidP="001A48D0">
      <w:pPr>
        <w:pStyle w:val="Heading2"/>
        <w:numPr>
          <w:ilvl w:val="0"/>
          <w:numId w:val="0"/>
        </w:numPr>
        <w:ind w:left="576" w:hanging="576"/>
        <w:rPr>
          <w:lang w:val="sr-Latn-CS"/>
        </w:rPr>
      </w:pPr>
      <w:bookmarkStart w:id="10" w:name="_Toc232951812"/>
      <w:bookmarkEnd w:id="8"/>
      <w:r w:rsidRPr="001A48D0">
        <w:rPr>
          <w:bCs w:val="0"/>
          <w:lang w:val="sr-Latn-CS"/>
        </w:rPr>
        <w:t>3.</w:t>
      </w:r>
      <w:r w:rsidR="00923CD9" w:rsidRPr="001A48D0">
        <w:rPr>
          <w:lang w:val="sr-Latn-CS"/>
        </w:rPr>
        <w:t xml:space="preserve">5 </w:t>
      </w:r>
      <w:r w:rsidR="00610886">
        <w:rPr>
          <w:lang w:val="sr-Latn-CS"/>
        </w:rPr>
        <w:tab/>
      </w:r>
      <w:r w:rsidR="00D0170C" w:rsidRPr="001A48D0">
        <w:rPr>
          <w:lang w:val="sr-Latn-CS"/>
        </w:rPr>
        <w:t>Prijavljivanje</w:t>
      </w:r>
      <w:r w:rsidR="008F507E" w:rsidRPr="001A48D0">
        <w:rPr>
          <w:lang w:val="sr-Latn-CS"/>
        </w:rPr>
        <w:t xml:space="preserve"> registrovanog korisnika</w:t>
      </w:r>
      <w:r w:rsidR="00D0170C" w:rsidRPr="001A48D0">
        <w:rPr>
          <w:lang w:val="sr-Latn-CS"/>
        </w:rPr>
        <w:t xml:space="preserve"> na sistem</w:t>
      </w:r>
      <w:bookmarkEnd w:id="10"/>
    </w:p>
    <w:p w14:paraId="2728140E" w14:textId="77777777" w:rsidR="00B17525" w:rsidRPr="00B17525" w:rsidRDefault="00B17525" w:rsidP="00B17525">
      <w:pPr>
        <w:numPr>
          <w:ilvl w:val="0"/>
          <w:numId w:val="27"/>
        </w:numPr>
        <w:rPr>
          <w:lang w:val="sr-Latn-CS"/>
        </w:rPr>
      </w:pPr>
      <w:r w:rsidRPr="00B17525">
        <w:rPr>
          <w:lang w:val="sr-Latn-CS"/>
        </w:rPr>
        <w:t>Korisnik na početnoj stran</w:t>
      </w:r>
      <w:r>
        <w:rPr>
          <w:lang w:val="sr-Latn-CS"/>
        </w:rPr>
        <w:t>ici klikne na dugme Prijavi se.</w:t>
      </w:r>
    </w:p>
    <w:p w14:paraId="47962F0F" w14:textId="77777777" w:rsidR="00B17525" w:rsidRPr="00B17525" w:rsidRDefault="00B17525" w:rsidP="00B17525">
      <w:pPr>
        <w:numPr>
          <w:ilvl w:val="0"/>
          <w:numId w:val="27"/>
        </w:numPr>
        <w:rPr>
          <w:lang w:val="sr-Latn-CS"/>
        </w:rPr>
      </w:pPr>
      <w:r w:rsidRPr="00B17525">
        <w:rPr>
          <w:lang w:val="sr-Latn-CS"/>
        </w:rPr>
        <w:t>Unosi</w:t>
      </w:r>
      <w:r>
        <w:rPr>
          <w:lang w:val="sr-Latn-CS"/>
        </w:rPr>
        <w:t xml:space="preserve"> svoju e-mail adresu i lozinku.</w:t>
      </w:r>
    </w:p>
    <w:p w14:paraId="67982159" w14:textId="77777777" w:rsidR="00B17525" w:rsidRPr="00B17525" w:rsidRDefault="00B17525" w:rsidP="00B17525">
      <w:pPr>
        <w:numPr>
          <w:ilvl w:val="0"/>
          <w:numId w:val="27"/>
        </w:numPr>
        <w:rPr>
          <w:lang w:val="sr-Latn-CS"/>
        </w:rPr>
      </w:pPr>
      <w:r w:rsidRPr="00B17525">
        <w:rPr>
          <w:lang w:val="sr-Latn-CS"/>
        </w:rPr>
        <w:t>Klikom na dugme Prijavi se siste</w:t>
      </w:r>
      <w:r>
        <w:rPr>
          <w:lang w:val="sr-Latn-CS"/>
        </w:rPr>
        <w:t>m proverava podatke.</w:t>
      </w:r>
    </w:p>
    <w:p w14:paraId="5244376F" w14:textId="77777777" w:rsidR="00B17525" w:rsidRPr="00B17525" w:rsidRDefault="00B17525" w:rsidP="00B17525">
      <w:pPr>
        <w:numPr>
          <w:ilvl w:val="0"/>
          <w:numId w:val="27"/>
        </w:numPr>
        <w:rPr>
          <w:lang w:val="sr-Latn-CS"/>
        </w:rPr>
      </w:pPr>
      <w:r w:rsidRPr="00B17525">
        <w:rPr>
          <w:lang w:val="sr-Latn-CS"/>
        </w:rPr>
        <w:t>U zavisnosti od uloge korisnika, prikazuje s</w:t>
      </w:r>
      <w:r>
        <w:rPr>
          <w:lang w:val="sr-Latn-CS"/>
        </w:rPr>
        <w:t>e odgovarajuća kontrolna tabla:</w:t>
      </w:r>
    </w:p>
    <w:p w14:paraId="1E0F90F1" w14:textId="77777777" w:rsidR="00B17525" w:rsidRPr="00B17525" w:rsidRDefault="00B17525" w:rsidP="00B17525">
      <w:pPr>
        <w:numPr>
          <w:ilvl w:val="0"/>
          <w:numId w:val="28"/>
        </w:numPr>
        <w:rPr>
          <w:lang w:val="sr-Latn-CS"/>
        </w:rPr>
      </w:pPr>
      <w:r w:rsidRPr="00B17525">
        <w:rPr>
          <w:lang w:val="sr-Latn-CS"/>
        </w:rPr>
        <w:t>Klije</w:t>
      </w:r>
      <w:r>
        <w:rPr>
          <w:lang w:val="sr-Latn-CS"/>
        </w:rPr>
        <w:t>nt – klijentska kontrolna tabla</w:t>
      </w:r>
    </w:p>
    <w:p w14:paraId="56382B71" w14:textId="77777777" w:rsidR="00B17525" w:rsidRPr="00B17525" w:rsidRDefault="00B17525" w:rsidP="00B17525">
      <w:pPr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Agent podrške – pregled tiketa</w:t>
      </w:r>
    </w:p>
    <w:p w14:paraId="43E7693D" w14:textId="77777777" w:rsidR="00B17525" w:rsidRPr="00B17525" w:rsidRDefault="00B17525" w:rsidP="00B17525">
      <w:pPr>
        <w:numPr>
          <w:ilvl w:val="0"/>
          <w:numId w:val="28"/>
        </w:numPr>
        <w:rPr>
          <w:lang w:val="sr-Latn-CS"/>
        </w:rPr>
      </w:pPr>
      <w:r w:rsidRPr="00B17525">
        <w:rPr>
          <w:lang w:val="sr-Latn-CS"/>
        </w:rPr>
        <w:t>Administrator organizacije – a</w:t>
      </w:r>
      <w:r>
        <w:rPr>
          <w:lang w:val="sr-Latn-CS"/>
        </w:rPr>
        <w:t>dministratorska kontrolna tabla</w:t>
      </w:r>
    </w:p>
    <w:p w14:paraId="1FBD252D" w14:textId="77777777" w:rsidR="008950FA" w:rsidRDefault="00B17525" w:rsidP="00B17525">
      <w:pPr>
        <w:numPr>
          <w:ilvl w:val="0"/>
          <w:numId w:val="27"/>
        </w:numPr>
        <w:rPr>
          <w:lang w:val="sr-Latn-CS"/>
        </w:rPr>
      </w:pPr>
      <w:r w:rsidRPr="00B17525">
        <w:rPr>
          <w:lang w:val="sr-Latn-CS"/>
        </w:rPr>
        <w:t>Odjavljivanje se vrši klikom na dugme Odjavi se u gornjem desnom uglu.</w:t>
      </w:r>
    </w:p>
    <w:p w14:paraId="3647E4EC" w14:textId="0B33F0C3" w:rsidR="00B17525" w:rsidRDefault="00D8137C" w:rsidP="00B17525">
      <w:pPr>
        <w:rPr>
          <w:noProof/>
        </w:rPr>
      </w:pPr>
      <w:r w:rsidRPr="00171721">
        <w:rPr>
          <w:noProof/>
        </w:rPr>
        <w:drawing>
          <wp:inline distT="0" distB="0" distL="0" distR="0" wp14:anchorId="2AC0F87A" wp14:editId="3C89BD67">
            <wp:extent cx="5943600" cy="42672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06B3" w14:textId="77777777" w:rsidR="00B17525" w:rsidRPr="00B17525" w:rsidRDefault="00B17525" w:rsidP="00B17525">
      <w:pPr>
        <w:jc w:val="center"/>
        <w:rPr>
          <w:noProof/>
        </w:rPr>
      </w:pPr>
      <w:r>
        <w:rPr>
          <w:noProof/>
        </w:rPr>
        <w:t>Slika 6. Prijavljivanje korisnika na sistem</w:t>
      </w:r>
    </w:p>
    <w:p w14:paraId="70DC007A" w14:textId="77777777" w:rsidR="00696B72" w:rsidRDefault="00696B72" w:rsidP="004B7833">
      <w:pPr>
        <w:jc w:val="center"/>
        <w:rPr>
          <w:lang w:val="sr-Latn-CS"/>
        </w:rPr>
      </w:pPr>
      <w:bookmarkStart w:id="11" w:name="_Toc144046299"/>
    </w:p>
    <w:p w14:paraId="430B4779" w14:textId="77777777" w:rsidR="00AE7642" w:rsidRDefault="00AE7642" w:rsidP="004B7833">
      <w:pPr>
        <w:jc w:val="center"/>
        <w:rPr>
          <w:lang w:val="sr-Latn-CS"/>
        </w:rPr>
      </w:pPr>
    </w:p>
    <w:p w14:paraId="22C1D03D" w14:textId="77777777" w:rsidR="00AE7642" w:rsidRDefault="00AE7642" w:rsidP="004B7833">
      <w:pPr>
        <w:jc w:val="center"/>
        <w:rPr>
          <w:lang w:val="sr-Latn-CS"/>
        </w:rPr>
      </w:pPr>
    </w:p>
    <w:p w14:paraId="005E817E" w14:textId="77777777" w:rsidR="00AE7642" w:rsidRDefault="00AE7642" w:rsidP="004B7833">
      <w:pPr>
        <w:jc w:val="center"/>
        <w:rPr>
          <w:lang w:val="sr-Latn-CS"/>
        </w:rPr>
      </w:pPr>
    </w:p>
    <w:p w14:paraId="449A5D45" w14:textId="77777777" w:rsidR="00AE7642" w:rsidRDefault="00AE7642" w:rsidP="004B7833">
      <w:pPr>
        <w:jc w:val="center"/>
        <w:rPr>
          <w:lang w:val="sr-Latn-CS"/>
        </w:rPr>
      </w:pPr>
    </w:p>
    <w:p w14:paraId="70F8F722" w14:textId="77777777" w:rsidR="00AE7642" w:rsidRDefault="00AE7642" w:rsidP="004B7833">
      <w:pPr>
        <w:jc w:val="center"/>
        <w:rPr>
          <w:lang w:val="sr-Latn-CS"/>
        </w:rPr>
      </w:pPr>
    </w:p>
    <w:p w14:paraId="1A2DBE21" w14:textId="77777777" w:rsidR="00AE7642" w:rsidRDefault="00AE7642" w:rsidP="004B7833">
      <w:pPr>
        <w:jc w:val="center"/>
        <w:rPr>
          <w:lang w:val="sr-Latn-CS"/>
        </w:rPr>
      </w:pPr>
    </w:p>
    <w:p w14:paraId="67E3A551" w14:textId="77777777" w:rsidR="00AE7642" w:rsidRDefault="00AE7642" w:rsidP="004B7833">
      <w:pPr>
        <w:jc w:val="center"/>
        <w:rPr>
          <w:lang w:val="sr-Latn-CS"/>
        </w:rPr>
      </w:pPr>
    </w:p>
    <w:p w14:paraId="234A1082" w14:textId="77777777" w:rsidR="00AE7642" w:rsidRDefault="00AE7642" w:rsidP="004B7833">
      <w:pPr>
        <w:jc w:val="center"/>
        <w:rPr>
          <w:lang w:val="sr-Latn-CS"/>
        </w:rPr>
      </w:pPr>
    </w:p>
    <w:p w14:paraId="6B681D45" w14:textId="77777777" w:rsidR="00AE7642" w:rsidRPr="00047C77" w:rsidRDefault="00AE7642" w:rsidP="004B7833">
      <w:pPr>
        <w:jc w:val="center"/>
        <w:rPr>
          <w:lang w:val="sr-Latn-CS"/>
        </w:rPr>
      </w:pPr>
    </w:p>
    <w:p w14:paraId="1437DC4D" w14:textId="77777777" w:rsidR="00CF2365" w:rsidRPr="00AE7642" w:rsidRDefault="002008AF" w:rsidP="002008AF">
      <w:pPr>
        <w:pStyle w:val="Heading1"/>
        <w:rPr>
          <w:lang w:val="sr-Latn-CS"/>
        </w:rPr>
      </w:pPr>
      <w:bookmarkStart w:id="12" w:name="_Toc232951813"/>
      <w:bookmarkEnd w:id="11"/>
      <w:r w:rsidRPr="002008AF">
        <w:rPr>
          <w:lang w:val="sr-Latn-CS"/>
        </w:rPr>
        <w:lastRenderedPageBreak/>
        <w:t>Klijentski deo sistema</w:t>
      </w:r>
      <w:bookmarkEnd w:id="12"/>
    </w:p>
    <w:p w14:paraId="3E0B2FBE" w14:textId="77777777" w:rsidR="00BD201E" w:rsidRDefault="002008AF" w:rsidP="002008AF">
      <w:pPr>
        <w:rPr>
          <w:lang w:val="sr-Latn-CS"/>
        </w:rPr>
      </w:pPr>
      <w:r w:rsidRPr="002008AF">
        <w:rPr>
          <w:lang w:val="sr-Latn-CS"/>
        </w:rPr>
        <w:t>Klijentima su dostupne sledeće funkcionalnosti nakon prijavljivanja.</w:t>
      </w:r>
    </w:p>
    <w:p w14:paraId="4E336796" w14:textId="77777777" w:rsidR="002008AF" w:rsidRDefault="002008AF" w:rsidP="002008AF">
      <w:pPr>
        <w:rPr>
          <w:lang w:val="sr-Latn-CS"/>
        </w:rPr>
      </w:pPr>
    </w:p>
    <w:p w14:paraId="2519BDFC" w14:textId="77777777" w:rsidR="002008AF" w:rsidRDefault="002008AF" w:rsidP="002008AF">
      <w:pPr>
        <w:pStyle w:val="Heading2"/>
        <w:rPr>
          <w:lang w:val="sr-Latn-CS"/>
        </w:rPr>
      </w:pPr>
      <w:bookmarkStart w:id="13" w:name="_Toc232951814"/>
      <w:r w:rsidRPr="002008AF">
        <w:rPr>
          <w:lang w:val="sr-Latn-CS"/>
        </w:rPr>
        <w:t>Pregled klijentske kontrolne table</w:t>
      </w:r>
      <w:bookmarkEnd w:id="13"/>
      <w:r>
        <w:rPr>
          <w:lang w:val="sr-Latn-CS"/>
        </w:rPr>
        <w:tab/>
      </w:r>
    </w:p>
    <w:p w14:paraId="679A33E0" w14:textId="3D30B61E" w:rsidR="002008AF" w:rsidRDefault="00D8137C" w:rsidP="002008AF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48091DFC" wp14:editId="76AEC88C">
            <wp:extent cx="5943600" cy="280035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1595" w14:textId="77777777" w:rsidR="002008AF" w:rsidRDefault="002008AF" w:rsidP="002008AF">
      <w:pPr>
        <w:rPr>
          <w:lang w:val="sr-Latn-CS"/>
        </w:rPr>
      </w:pPr>
    </w:p>
    <w:p w14:paraId="20D9BC9D" w14:textId="77777777" w:rsidR="002008AF" w:rsidRPr="002008AF" w:rsidRDefault="002008AF" w:rsidP="002008AF">
      <w:pPr>
        <w:jc w:val="center"/>
        <w:rPr>
          <w:lang w:val="sr-Latn-CS"/>
        </w:rPr>
      </w:pPr>
      <w:r>
        <w:rPr>
          <w:lang w:val="sr-Latn-CS"/>
        </w:rPr>
        <w:t>[Slika 7</w:t>
      </w:r>
      <w:r w:rsidRPr="002008AF">
        <w:rPr>
          <w:lang w:val="sr-Latn-CS"/>
        </w:rPr>
        <w:t xml:space="preserve"> – Klijentska kontrolna tabla]</w:t>
      </w:r>
    </w:p>
    <w:p w14:paraId="5C259173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>1. Nakon prijavljivanja, klijentu se prikazuje kontrolna tabla sa spiskom svih njegovih tiketa.</w:t>
      </w:r>
    </w:p>
    <w:p w14:paraId="2849CE62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>2. Za svaki tiket prikazuju se:</w:t>
      </w:r>
    </w:p>
    <w:p w14:paraId="327F44C4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Naslov tiketa</w:t>
      </w:r>
    </w:p>
    <w:p w14:paraId="577DF1C3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Status (Otvoren, U radu, Rešen, Zatvoren)</w:t>
      </w:r>
    </w:p>
    <w:p w14:paraId="15B0A886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Prioriteta (Nizak, Srednji, Visok)</w:t>
      </w:r>
    </w:p>
    <w:p w14:paraId="353DD8A0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Datum kreiranja</w:t>
      </w:r>
    </w:p>
    <w:p w14:paraId="20AC3197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Vreme poslednje poruke</w:t>
      </w:r>
    </w:p>
    <w:p w14:paraId="08F741EE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>3. Klijent može da filtrira tikete po statusu:</w:t>
      </w:r>
    </w:p>
    <w:p w14:paraId="10A8F34C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Svi tiketi</w:t>
      </w:r>
    </w:p>
    <w:p w14:paraId="3C8A680D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Otvoreni</w:t>
      </w:r>
    </w:p>
    <w:p w14:paraId="24C69277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U radu</w:t>
      </w:r>
    </w:p>
    <w:p w14:paraId="70EDAD9A" w14:textId="77777777" w:rsidR="002008AF" w:rsidRP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Rešeni</w:t>
      </w:r>
    </w:p>
    <w:p w14:paraId="6929ECFF" w14:textId="77777777" w:rsidR="002008AF" w:rsidRDefault="002008AF" w:rsidP="002008AF">
      <w:pPr>
        <w:rPr>
          <w:lang w:val="sr-Latn-CS"/>
        </w:rPr>
      </w:pPr>
      <w:r w:rsidRPr="002008AF">
        <w:rPr>
          <w:lang w:val="sr-Latn-CS"/>
        </w:rPr>
        <w:t xml:space="preserve">   - Zatvoreni</w:t>
      </w:r>
    </w:p>
    <w:p w14:paraId="0875DCD0" w14:textId="77777777" w:rsidR="002D377B" w:rsidRDefault="002D377B" w:rsidP="002008AF">
      <w:pPr>
        <w:rPr>
          <w:lang w:val="sr-Latn-CS"/>
        </w:rPr>
      </w:pPr>
    </w:p>
    <w:p w14:paraId="2CA4D9CD" w14:textId="77777777" w:rsidR="002D377B" w:rsidRDefault="002D377B" w:rsidP="002D377B">
      <w:pPr>
        <w:pStyle w:val="Heading2"/>
        <w:rPr>
          <w:lang w:val="sr-Latn-CS"/>
        </w:rPr>
      </w:pPr>
      <w:bookmarkStart w:id="14" w:name="_Toc232951815"/>
      <w:r w:rsidRPr="002D377B">
        <w:rPr>
          <w:lang w:val="sr-Latn-CS"/>
        </w:rPr>
        <w:lastRenderedPageBreak/>
        <w:t>Kreiranje novog tiketa</w:t>
      </w:r>
      <w:bookmarkEnd w:id="14"/>
    </w:p>
    <w:p w14:paraId="4B4456D4" w14:textId="6A3B5857" w:rsidR="002D377B" w:rsidRPr="002D377B" w:rsidRDefault="00D8137C" w:rsidP="002D377B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20D03932" wp14:editId="7E2F4674">
            <wp:extent cx="5949950" cy="28130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D630" w14:textId="77777777" w:rsidR="002D377B" w:rsidRDefault="002D377B" w:rsidP="002D377B">
      <w:pPr>
        <w:rPr>
          <w:lang w:val="sr-Latn-CS"/>
        </w:rPr>
      </w:pPr>
    </w:p>
    <w:p w14:paraId="4EFCBABD" w14:textId="77777777" w:rsidR="002D377B" w:rsidRPr="002D377B" w:rsidRDefault="002D377B" w:rsidP="002D377B">
      <w:pPr>
        <w:jc w:val="center"/>
        <w:rPr>
          <w:lang w:val="sr-Latn-CS"/>
        </w:rPr>
      </w:pPr>
      <w:r>
        <w:rPr>
          <w:lang w:val="sr-Latn-CS"/>
        </w:rPr>
        <w:t>[Slika 8</w:t>
      </w:r>
      <w:r w:rsidRPr="002D377B">
        <w:rPr>
          <w:lang w:val="sr-Latn-CS"/>
        </w:rPr>
        <w:t xml:space="preserve"> – Forma za kreiranje tiketa]</w:t>
      </w:r>
    </w:p>
    <w:p w14:paraId="5094D38E" w14:textId="77777777" w:rsidR="002D377B" w:rsidRPr="002D377B" w:rsidRDefault="002D377B" w:rsidP="002D377B">
      <w:pPr>
        <w:rPr>
          <w:lang w:val="sr-Latn-CS"/>
        </w:rPr>
      </w:pPr>
    </w:p>
    <w:p w14:paraId="7884C1D4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>1. Klikom na dugme Novi tiket otvara se forma za kreiranje tiketa.</w:t>
      </w:r>
    </w:p>
    <w:p w14:paraId="180CDAA7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>2. Klijent popunjava sledeća polja:</w:t>
      </w:r>
    </w:p>
    <w:p w14:paraId="402CFD3A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Organizacija– izbor organizacije kojoj tiket šalje</w:t>
      </w:r>
    </w:p>
    <w:p w14:paraId="18FB7BA1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Kategorija– izbor kategorije problema</w:t>
      </w:r>
    </w:p>
    <w:p w14:paraId="02C29600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Prioritet– nizak, srednji ili visok</w:t>
      </w:r>
    </w:p>
    <w:p w14:paraId="7E012E8D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Naslov– kratak opis problema</w:t>
      </w:r>
    </w:p>
    <w:p w14:paraId="0E63CC0B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Opis– detaljan opis problema</w:t>
      </w:r>
    </w:p>
    <w:p w14:paraId="25976CEF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>3. Sva polja su obavezna.</w:t>
      </w:r>
    </w:p>
    <w:p w14:paraId="3D3AC35F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4. Klikom na dugme </w:t>
      </w:r>
      <w:r w:rsidR="00371EF3">
        <w:rPr>
          <w:lang w:val="sr-Latn-CS"/>
        </w:rPr>
        <w:t>„</w:t>
      </w:r>
      <w:r w:rsidRPr="002D377B">
        <w:rPr>
          <w:lang w:val="sr-Latn-CS"/>
        </w:rPr>
        <w:t>Pošalji tiket</w:t>
      </w:r>
      <w:r w:rsidR="00371EF3">
        <w:rPr>
          <w:lang w:val="sr-Latn-CS"/>
        </w:rPr>
        <w:t xml:space="preserve">“ </w:t>
      </w:r>
      <w:r w:rsidRPr="002D377B">
        <w:rPr>
          <w:lang w:val="sr-Latn-CS"/>
        </w:rPr>
        <w:t>sistem kreira novi tiket sa statusom "Otvoren".</w:t>
      </w:r>
    </w:p>
    <w:p w14:paraId="1265F658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>5. Klijent se vraća na kontrolnu tablu gde je novi tiket prikazan.</w:t>
      </w:r>
    </w:p>
    <w:p w14:paraId="6CA857D8" w14:textId="77777777" w:rsidR="00CF2365" w:rsidRDefault="00CF2365" w:rsidP="00796FEA">
      <w:pPr>
        <w:rPr>
          <w:lang w:val="sr-Latn-CS"/>
        </w:rPr>
      </w:pPr>
    </w:p>
    <w:p w14:paraId="113EFD6C" w14:textId="77777777" w:rsidR="002D377B" w:rsidRDefault="002D377B" w:rsidP="002D377B">
      <w:pPr>
        <w:pStyle w:val="Heading2"/>
        <w:rPr>
          <w:lang w:val="sr-Latn-CS"/>
        </w:rPr>
      </w:pPr>
      <w:bookmarkStart w:id="15" w:name="_Toc232951816"/>
      <w:r w:rsidRPr="002D377B">
        <w:rPr>
          <w:lang w:val="sr-Latn-CS"/>
        </w:rPr>
        <w:t>Pregled detalja tiketa</w:t>
      </w:r>
      <w:bookmarkEnd w:id="15"/>
    </w:p>
    <w:p w14:paraId="388CC6C4" w14:textId="77777777" w:rsidR="002D377B" w:rsidRDefault="002D377B" w:rsidP="002D377B">
      <w:pPr>
        <w:rPr>
          <w:lang w:val="sr-Latn-CS"/>
        </w:rPr>
      </w:pPr>
    </w:p>
    <w:p w14:paraId="0BB21F54" w14:textId="4A2F0467" w:rsidR="002D377B" w:rsidRPr="002D377B" w:rsidRDefault="00D8137C" w:rsidP="002D377B">
      <w:pPr>
        <w:rPr>
          <w:lang w:val="sr-Latn-CS"/>
        </w:rPr>
      </w:pPr>
      <w:r w:rsidRPr="003D5D7F">
        <w:rPr>
          <w:noProof/>
        </w:rPr>
        <w:lastRenderedPageBreak/>
        <w:drawing>
          <wp:inline distT="0" distB="0" distL="0" distR="0" wp14:anchorId="6F2EF52C" wp14:editId="78660DE0">
            <wp:extent cx="5943600" cy="28067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8FFD" w14:textId="77777777" w:rsidR="002D377B" w:rsidRPr="002D377B" w:rsidRDefault="002D377B" w:rsidP="002D377B">
      <w:pPr>
        <w:rPr>
          <w:lang w:val="sr-Latn-CS"/>
        </w:rPr>
      </w:pPr>
    </w:p>
    <w:p w14:paraId="0568B8C7" w14:textId="77777777" w:rsidR="002D377B" w:rsidRPr="002D377B" w:rsidRDefault="004F7223" w:rsidP="002D377B">
      <w:pPr>
        <w:jc w:val="center"/>
        <w:rPr>
          <w:lang w:val="sr-Latn-CS"/>
        </w:rPr>
      </w:pPr>
      <w:r>
        <w:rPr>
          <w:lang w:val="sr-Latn-CS"/>
        </w:rPr>
        <w:t>[Slika 9</w:t>
      </w:r>
      <w:r w:rsidR="002D377B" w:rsidRPr="002D377B">
        <w:rPr>
          <w:lang w:val="sr-Latn-CS"/>
        </w:rPr>
        <w:t xml:space="preserve"> – Detalji tiketa]</w:t>
      </w:r>
    </w:p>
    <w:p w14:paraId="1D8551EF" w14:textId="77777777" w:rsidR="002D377B" w:rsidRPr="002D377B" w:rsidRDefault="002D377B" w:rsidP="002D377B">
      <w:pPr>
        <w:rPr>
          <w:lang w:val="sr-Latn-CS"/>
        </w:rPr>
      </w:pPr>
    </w:p>
    <w:p w14:paraId="1EA4F4AD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>1. Klijent klikne na željeni tiket sa kontrolne table.</w:t>
      </w:r>
    </w:p>
    <w:p w14:paraId="394B42D3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>2. Sistem prikazuje:</w:t>
      </w:r>
    </w:p>
    <w:p w14:paraId="174F786A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Sve informacije o tiketu (naslov, status, prioritet, kategorija, datum)</w:t>
      </w:r>
    </w:p>
    <w:p w14:paraId="5ECB333A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Dodeljenog agenta (ako je dodeljen)</w:t>
      </w:r>
    </w:p>
    <w:p w14:paraId="3479252B" w14:textId="77777777" w:rsidR="002D377B" w:rsidRP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Kompletnu istoriju poruka između klijenta i agenata</w:t>
      </w:r>
    </w:p>
    <w:p w14:paraId="2693A815" w14:textId="77777777" w:rsidR="002D377B" w:rsidRDefault="002D377B" w:rsidP="002D377B">
      <w:pPr>
        <w:rPr>
          <w:lang w:val="sr-Latn-CS"/>
        </w:rPr>
      </w:pPr>
      <w:r w:rsidRPr="002D377B">
        <w:rPr>
          <w:lang w:val="sr-Latn-CS"/>
        </w:rPr>
        <w:t xml:space="preserve">   - Polje za novu poruku (ako tiket nije zatvoren)</w:t>
      </w:r>
      <w:r w:rsidR="00371EF3">
        <w:rPr>
          <w:lang w:val="sr-Latn-CS"/>
        </w:rPr>
        <w:br/>
      </w:r>
    </w:p>
    <w:p w14:paraId="09A3EFB8" w14:textId="77777777" w:rsidR="00371EF3" w:rsidRPr="00371EF3" w:rsidRDefault="00371EF3" w:rsidP="00371EF3">
      <w:pPr>
        <w:pStyle w:val="Heading2"/>
        <w:rPr>
          <w:lang w:val="sr-Latn-CS"/>
        </w:rPr>
      </w:pPr>
      <w:bookmarkStart w:id="16" w:name="_Toc232951817"/>
      <w:r w:rsidRPr="00371EF3">
        <w:rPr>
          <w:lang w:val="sr-Latn-CS"/>
        </w:rPr>
        <w:t>Slanje poruke u tiketu</w:t>
      </w:r>
      <w:bookmarkEnd w:id="16"/>
    </w:p>
    <w:p w14:paraId="71302142" w14:textId="77777777" w:rsidR="00371EF3" w:rsidRPr="00371EF3" w:rsidRDefault="00371EF3" w:rsidP="00371EF3">
      <w:pPr>
        <w:rPr>
          <w:lang w:val="sr-Latn-CS"/>
        </w:rPr>
      </w:pPr>
    </w:p>
    <w:p w14:paraId="5E78E2C0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>1. Klijent unosi tekst poruke u polje za unos.</w:t>
      </w:r>
    </w:p>
    <w:p w14:paraId="5E9FD0AA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 xml:space="preserve">2. Klikom na dugme </w:t>
      </w:r>
      <w:r>
        <w:rPr>
          <w:lang w:val="sr-Latn-CS"/>
        </w:rPr>
        <w:t>„</w:t>
      </w:r>
      <w:r w:rsidRPr="00371EF3">
        <w:rPr>
          <w:lang w:val="sr-Latn-CS"/>
        </w:rPr>
        <w:t>Pošalji</w:t>
      </w:r>
      <w:r>
        <w:rPr>
          <w:lang w:val="sr-Latn-CS"/>
        </w:rPr>
        <w:t>“</w:t>
      </w:r>
      <w:r w:rsidRPr="00371EF3">
        <w:rPr>
          <w:lang w:val="sr-Latn-CS"/>
        </w:rPr>
        <w:t xml:space="preserve"> poruka se dodaje u komunikaciju tiketa.</w:t>
      </w:r>
    </w:p>
    <w:p w14:paraId="3414FFB2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>3. Sistem beleži vreme slanja i prikazuje poruku u razgovoru.</w:t>
      </w:r>
    </w:p>
    <w:p w14:paraId="24A225C2" w14:textId="77777777" w:rsidR="00371EF3" w:rsidRDefault="00371EF3" w:rsidP="00371EF3">
      <w:pPr>
        <w:rPr>
          <w:lang w:val="sr-Latn-CS"/>
        </w:rPr>
      </w:pPr>
      <w:r w:rsidRPr="00371EF3">
        <w:rPr>
          <w:lang w:val="sr-Latn-CS"/>
        </w:rPr>
        <w:t>4. Agent biva obavešten o novoj poruci.</w:t>
      </w:r>
    </w:p>
    <w:p w14:paraId="7B8F5200" w14:textId="77777777" w:rsidR="00371EF3" w:rsidRPr="00371EF3" w:rsidRDefault="00371EF3" w:rsidP="00371EF3">
      <w:pPr>
        <w:pStyle w:val="Heading2"/>
        <w:rPr>
          <w:lang w:val="sr-Latn-CS"/>
        </w:rPr>
      </w:pPr>
      <w:bookmarkStart w:id="17" w:name="_Toc232951818"/>
      <w:r w:rsidRPr="00371EF3">
        <w:rPr>
          <w:lang w:val="sr-Latn-CS"/>
        </w:rPr>
        <w:lastRenderedPageBreak/>
        <w:t>Ocenjivanje rešenja tiketa</w:t>
      </w:r>
      <w:bookmarkEnd w:id="17"/>
    </w:p>
    <w:p w14:paraId="4449B1A0" w14:textId="017C7355" w:rsidR="00371EF3" w:rsidRPr="00371EF3" w:rsidRDefault="00D8137C" w:rsidP="00371EF3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77809A28" wp14:editId="3DEE41FB">
            <wp:extent cx="5943600" cy="283210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290E" w14:textId="77777777" w:rsidR="00371EF3" w:rsidRPr="00371EF3" w:rsidRDefault="004F7223" w:rsidP="00371EF3">
      <w:pPr>
        <w:jc w:val="center"/>
        <w:rPr>
          <w:lang w:val="sr-Latn-CS"/>
        </w:rPr>
      </w:pPr>
      <w:r>
        <w:rPr>
          <w:lang w:val="sr-Latn-CS"/>
        </w:rPr>
        <w:t>[Slika 10</w:t>
      </w:r>
      <w:r w:rsidR="00371EF3" w:rsidRPr="00371EF3">
        <w:rPr>
          <w:lang w:val="sr-Latn-CS"/>
        </w:rPr>
        <w:t xml:space="preserve"> – Ocenjivanje rešenja]</w:t>
      </w:r>
    </w:p>
    <w:p w14:paraId="04A3E770" w14:textId="77777777" w:rsidR="00371EF3" w:rsidRPr="00371EF3" w:rsidRDefault="00371EF3" w:rsidP="00371EF3">
      <w:pPr>
        <w:rPr>
          <w:lang w:val="sr-Latn-CS"/>
        </w:rPr>
      </w:pPr>
    </w:p>
    <w:p w14:paraId="1EF27600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>1. Kada agent zatvori tiket, klijentu se prikazuje opcija za ocenjivanje.</w:t>
      </w:r>
    </w:p>
    <w:p w14:paraId="56A5AE52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>2. Klijent može da izabere jednu od opcija:</w:t>
      </w:r>
    </w:p>
    <w:p w14:paraId="2D1D7534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 xml:space="preserve">   - Korisno– odgovor je pomogao</w:t>
      </w:r>
    </w:p>
    <w:p w14:paraId="5E261791" w14:textId="77777777" w:rsidR="00371EF3" w:rsidRPr="00371EF3" w:rsidRDefault="00371EF3" w:rsidP="00371EF3">
      <w:pPr>
        <w:rPr>
          <w:lang w:val="sr-Latn-CS"/>
        </w:rPr>
      </w:pPr>
      <w:r w:rsidRPr="00371EF3">
        <w:rPr>
          <w:lang w:val="sr-Latn-CS"/>
        </w:rPr>
        <w:t xml:space="preserve">   - Nije korisno– odgovor nije pomogao</w:t>
      </w:r>
    </w:p>
    <w:p w14:paraId="7663010C" w14:textId="77777777" w:rsidR="002D377B" w:rsidRDefault="00371EF3" w:rsidP="00371EF3">
      <w:pPr>
        <w:rPr>
          <w:lang w:val="sr-Latn-CS"/>
        </w:rPr>
      </w:pPr>
      <w:r w:rsidRPr="00371EF3">
        <w:rPr>
          <w:lang w:val="sr-Latn-CS"/>
        </w:rPr>
        <w:t>3. Sistem evidentira povratnu informaciju.</w:t>
      </w:r>
    </w:p>
    <w:p w14:paraId="4F2C0E5D" w14:textId="77777777" w:rsidR="00F30F9F" w:rsidRPr="00F30F9F" w:rsidRDefault="00FA6B9F" w:rsidP="00FA6B9F">
      <w:pPr>
        <w:pStyle w:val="Heading1"/>
        <w:rPr>
          <w:lang w:val="sr-Latn-CS"/>
        </w:rPr>
      </w:pPr>
      <w:bookmarkStart w:id="18" w:name="_Toc232951819"/>
      <w:r w:rsidRPr="00FA6B9F">
        <w:rPr>
          <w:lang w:val="sr-Latn-CS"/>
        </w:rPr>
        <w:t>Deo sistema za podršku (agenti)</w:t>
      </w:r>
      <w:bookmarkEnd w:id="18"/>
    </w:p>
    <w:p w14:paraId="682FD9ED" w14:textId="77777777" w:rsidR="004E7353" w:rsidRDefault="004F7223" w:rsidP="00DC4A22">
      <w:r w:rsidRPr="004F7223">
        <w:t>Agentima podrške su dostupne sledeće funkcionalnosti nakon prijavljivanja.</w:t>
      </w:r>
    </w:p>
    <w:p w14:paraId="0EC858A1" w14:textId="77777777" w:rsidR="004E7353" w:rsidRDefault="004E7353" w:rsidP="00DC4A22"/>
    <w:p w14:paraId="36FCD1CF" w14:textId="77777777" w:rsidR="004F7223" w:rsidRPr="004F7223" w:rsidRDefault="004F7223" w:rsidP="004F7223">
      <w:pPr>
        <w:pStyle w:val="Heading2"/>
        <w:rPr>
          <w:lang w:val="sr-Latn-CS"/>
        </w:rPr>
      </w:pPr>
      <w:bookmarkStart w:id="19" w:name="_Toc232951820"/>
      <w:r w:rsidRPr="004F7223">
        <w:rPr>
          <w:lang w:val="sr-Latn-CS"/>
        </w:rPr>
        <w:t>Pregled spiska tiketa</w:t>
      </w:r>
      <w:bookmarkEnd w:id="19"/>
    </w:p>
    <w:p w14:paraId="1C09CA51" w14:textId="1D4922E1" w:rsidR="004F7223" w:rsidRPr="004F7223" w:rsidRDefault="00D8137C" w:rsidP="004F7223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1BA6F66E" wp14:editId="61B027A8">
            <wp:extent cx="5943600" cy="28130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5048" w14:textId="77777777" w:rsidR="004F7223" w:rsidRPr="004F7223" w:rsidRDefault="004F7223" w:rsidP="004F7223">
      <w:pPr>
        <w:jc w:val="center"/>
        <w:rPr>
          <w:lang w:val="sr-Latn-CS"/>
        </w:rPr>
      </w:pPr>
      <w:r>
        <w:rPr>
          <w:lang w:val="sr-Latn-CS"/>
        </w:rPr>
        <w:t>[Slika 11</w:t>
      </w:r>
      <w:r w:rsidRPr="004F7223">
        <w:rPr>
          <w:lang w:val="sr-Latn-CS"/>
        </w:rPr>
        <w:t xml:space="preserve"> – Pregled tiketa za agente]</w:t>
      </w:r>
    </w:p>
    <w:p w14:paraId="1A4B9F3E" w14:textId="77777777" w:rsidR="004F7223" w:rsidRPr="004F7223" w:rsidRDefault="004F7223" w:rsidP="004F7223">
      <w:pPr>
        <w:rPr>
          <w:lang w:val="sr-Latn-CS"/>
        </w:rPr>
      </w:pPr>
    </w:p>
    <w:p w14:paraId="6228D321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1. Agentu se prikazuje lista svih tiketa organizacije.</w:t>
      </w:r>
    </w:p>
    <w:p w14:paraId="53388F60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2. Tiketi su prikazani sa sledećim informacijama:</w:t>
      </w:r>
    </w:p>
    <w:p w14:paraId="3BE12F6A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Naslov</w:t>
      </w:r>
    </w:p>
    <w:p w14:paraId="48E4D1AB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Status</w:t>
      </w:r>
    </w:p>
    <w:p w14:paraId="0D4C7700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Prioritet</w:t>
      </w:r>
    </w:p>
    <w:p w14:paraId="497DE15D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Klijent</w:t>
      </w:r>
    </w:p>
    <w:p w14:paraId="7D3B869F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Datum kreiranja</w:t>
      </w:r>
    </w:p>
    <w:p w14:paraId="6FA879CB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Dodeljeni agent</w:t>
      </w:r>
    </w:p>
    <w:p w14:paraId="2D5560A6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3. Agent može da:</w:t>
      </w:r>
    </w:p>
    <w:p w14:paraId="3F699C8B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Pretražuje tikete po naslovu ili klijentu</w:t>
      </w:r>
    </w:p>
    <w:p w14:paraId="51A74AF9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Filtrira po statusu i prioritetu</w:t>
      </w:r>
    </w:p>
    <w:p w14:paraId="19F4216E" w14:textId="77777777" w:rsidR="00EA14B1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Sortira po različitim kriterijumima</w:t>
      </w:r>
    </w:p>
    <w:p w14:paraId="45B32CD0" w14:textId="77777777" w:rsidR="004F7223" w:rsidRDefault="004F7223" w:rsidP="004F7223">
      <w:pPr>
        <w:rPr>
          <w:lang w:val="sr-Latn-CS"/>
        </w:rPr>
      </w:pPr>
    </w:p>
    <w:p w14:paraId="05CAF5B7" w14:textId="77777777" w:rsidR="004F7223" w:rsidRPr="004F7223" w:rsidRDefault="004F7223" w:rsidP="004F7223">
      <w:pPr>
        <w:pStyle w:val="Heading2"/>
        <w:rPr>
          <w:lang w:val="sr-Latn-CS"/>
        </w:rPr>
      </w:pPr>
      <w:bookmarkStart w:id="20" w:name="_Toc232951821"/>
      <w:r w:rsidRPr="004F7223">
        <w:rPr>
          <w:lang w:val="sr-Latn-CS"/>
        </w:rPr>
        <w:t>Pregled detalja tiketa</w:t>
      </w:r>
      <w:bookmarkEnd w:id="20"/>
    </w:p>
    <w:p w14:paraId="56413243" w14:textId="197CA497" w:rsidR="004F7223" w:rsidRPr="004F7223" w:rsidRDefault="00D8137C" w:rsidP="004F7223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6F48A436" wp14:editId="3D3CD47A">
            <wp:extent cx="5943600" cy="280670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2ACE" w14:textId="77777777" w:rsidR="004F7223" w:rsidRPr="004F7223" w:rsidRDefault="00004BCC" w:rsidP="004F7223">
      <w:pPr>
        <w:jc w:val="center"/>
        <w:rPr>
          <w:lang w:val="sr-Latn-CS"/>
        </w:rPr>
      </w:pPr>
      <w:r>
        <w:rPr>
          <w:lang w:val="sr-Latn-CS"/>
        </w:rPr>
        <w:t>[Slika 12</w:t>
      </w:r>
      <w:r w:rsidR="004F7223" w:rsidRPr="004F7223">
        <w:rPr>
          <w:lang w:val="sr-Latn-CS"/>
        </w:rPr>
        <w:t xml:space="preserve"> – Detalji tiketa za agenta]</w:t>
      </w:r>
    </w:p>
    <w:p w14:paraId="05A0DAFC" w14:textId="77777777" w:rsidR="004F7223" w:rsidRPr="004F7223" w:rsidRDefault="004F7223" w:rsidP="004F7223">
      <w:pPr>
        <w:rPr>
          <w:lang w:val="sr-Latn-CS"/>
        </w:rPr>
      </w:pPr>
    </w:p>
    <w:p w14:paraId="06FDA73A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1. Agent klikne na željeni tiket sa liste.</w:t>
      </w:r>
    </w:p>
    <w:p w14:paraId="4C051FF4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2. Sistem prikazuje:</w:t>
      </w:r>
    </w:p>
    <w:p w14:paraId="7BA7C335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Sve informacije o tiketu</w:t>
      </w:r>
    </w:p>
    <w:p w14:paraId="6DF8B3D9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Podatke o klijentu</w:t>
      </w:r>
    </w:p>
    <w:p w14:paraId="791885BD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Kompletnu istoriju poruka</w:t>
      </w:r>
    </w:p>
    <w:p w14:paraId="3CCF91E1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Interne beleške (ako postoje)</w:t>
      </w:r>
    </w:p>
    <w:p w14:paraId="021C4613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Polje za odgovor</w:t>
      </w:r>
    </w:p>
    <w:p w14:paraId="11B8F882" w14:textId="77777777" w:rsid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   - Opcije za zatvaranje tiketa</w:t>
      </w:r>
    </w:p>
    <w:p w14:paraId="00225026" w14:textId="77777777" w:rsidR="004F7223" w:rsidRDefault="004F7223" w:rsidP="004F7223">
      <w:pPr>
        <w:rPr>
          <w:lang w:val="sr-Latn-CS"/>
        </w:rPr>
      </w:pPr>
    </w:p>
    <w:p w14:paraId="3F697FC5" w14:textId="77777777" w:rsidR="004F7223" w:rsidRPr="004F7223" w:rsidRDefault="004F7223" w:rsidP="004F7223">
      <w:pPr>
        <w:pStyle w:val="Heading2"/>
        <w:rPr>
          <w:lang w:val="sr-Latn-CS"/>
        </w:rPr>
      </w:pPr>
      <w:bookmarkStart w:id="21" w:name="_Toc232951822"/>
      <w:r w:rsidRPr="004F7223">
        <w:rPr>
          <w:lang w:val="sr-Latn-CS"/>
        </w:rPr>
        <w:t>Slanje odgovora klijentu</w:t>
      </w:r>
      <w:bookmarkEnd w:id="21"/>
    </w:p>
    <w:p w14:paraId="4D578AB9" w14:textId="77777777" w:rsidR="004F7223" w:rsidRPr="004F7223" w:rsidRDefault="004F7223" w:rsidP="004F7223">
      <w:pPr>
        <w:rPr>
          <w:lang w:val="sr-Latn-CS"/>
        </w:rPr>
      </w:pPr>
    </w:p>
    <w:p w14:paraId="3271C17C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1. Agent unosi odgovor u polje za poruku.</w:t>
      </w:r>
    </w:p>
    <w:p w14:paraId="51188990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2. Klikom na dugme **Pošalji odgovor** poruka se dodaje u komunikaciju.</w:t>
      </w:r>
    </w:p>
    <w:p w14:paraId="35623926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3. Klijent biva obavešten o novom odgovoru.</w:t>
      </w:r>
    </w:p>
    <w:p w14:paraId="1437267F" w14:textId="77777777" w:rsidR="004F7223" w:rsidRPr="004F7223" w:rsidRDefault="004F7223" w:rsidP="004F7223">
      <w:pPr>
        <w:rPr>
          <w:lang w:val="sr-Latn-CS"/>
        </w:rPr>
      </w:pPr>
    </w:p>
    <w:p w14:paraId="22CC98C0" w14:textId="77777777" w:rsidR="004F7223" w:rsidRPr="004F7223" w:rsidRDefault="004F7223" w:rsidP="004F7223">
      <w:pPr>
        <w:rPr>
          <w:lang w:val="sr-Latn-CS"/>
        </w:rPr>
      </w:pPr>
    </w:p>
    <w:p w14:paraId="1E0CC396" w14:textId="77777777" w:rsidR="004F7223" w:rsidRPr="004F7223" w:rsidRDefault="004F7223" w:rsidP="004F7223">
      <w:pPr>
        <w:pStyle w:val="Heading2"/>
        <w:rPr>
          <w:lang w:val="sr-Latn-CS"/>
        </w:rPr>
      </w:pPr>
      <w:bookmarkStart w:id="22" w:name="_Toc232951823"/>
      <w:r w:rsidRPr="004F7223">
        <w:rPr>
          <w:lang w:val="sr-Latn-CS"/>
        </w:rPr>
        <w:t>Korišćenje šablonskih odgovora</w:t>
      </w:r>
      <w:bookmarkEnd w:id="22"/>
    </w:p>
    <w:p w14:paraId="6AB8100E" w14:textId="23BD761D" w:rsidR="004F7223" w:rsidRPr="004F7223" w:rsidRDefault="00D8137C" w:rsidP="004F7223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50D0AC0B" wp14:editId="7DAEFD6A">
            <wp:extent cx="5943600" cy="281940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DCA0" w14:textId="77777777" w:rsidR="004F7223" w:rsidRPr="004F7223" w:rsidRDefault="00004BCC" w:rsidP="004F7223">
      <w:pPr>
        <w:jc w:val="center"/>
        <w:rPr>
          <w:lang w:val="sr-Latn-CS"/>
        </w:rPr>
      </w:pPr>
      <w:r>
        <w:rPr>
          <w:lang w:val="sr-Latn-CS"/>
        </w:rPr>
        <w:t>[Slika 13</w:t>
      </w:r>
      <w:r w:rsidR="004F7223" w:rsidRPr="004F7223">
        <w:rPr>
          <w:lang w:val="sr-Latn-CS"/>
        </w:rPr>
        <w:t xml:space="preserve"> – Korišćenje šablonskog odgovora]</w:t>
      </w:r>
    </w:p>
    <w:p w14:paraId="49B8C369" w14:textId="77777777" w:rsidR="004F7223" w:rsidRPr="004F7223" w:rsidRDefault="004F7223" w:rsidP="004F7223">
      <w:pPr>
        <w:rPr>
          <w:lang w:val="sr-Latn-CS"/>
        </w:rPr>
      </w:pPr>
    </w:p>
    <w:p w14:paraId="502D7274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1. Agent klikne na dugme Šablonski odgovori.</w:t>
      </w:r>
    </w:p>
    <w:p w14:paraId="7A8CA7C6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2. Sistem prikazuje listu dostupnih šablona.</w:t>
      </w:r>
    </w:p>
    <w:p w14:paraId="010D5CC1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3. Agent izabere željeni šablon.</w:t>
      </w:r>
    </w:p>
    <w:p w14:paraId="78AC1B78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4. Tekst šablona se automatski upisuje u polje za odgovor.</w:t>
      </w:r>
    </w:p>
    <w:p w14:paraId="7DA6D61C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5. Agent može da prilagodi tekst pre slanja.</w:t>
      </w:r>
    </w:p>
    <w:p w14:paraId="0470DDCC" w14:textId="77777777" w:rsidR="004F7223" w:rsidRPr="004F7223" w:rsidRDefault="004F7223" w:rsidP="004F7223">
      <w:pPr>
        <w:rPr>
          <w:lang w:val="sr-Latn-CS"/>
        </w:rPr>
      </w:pPr>
    </w:p>
    <w:p w14:paraId="78F984B1" w14:textId="77777777" w:rsidR="004F7223" w:rsidRPr="004F7223" w:rsidRDefault="004F7223" w:rsidP="004F7223">
      <w:pPr>
        <w:rPr>
          <w:lang w:val="sr-Latn-CS"/>
        </w:rPr>
      </w:pPr>
    </w:p>
    <w:p w14:paraId="1764733D" w14:textId="77777777" w:rsidR="004F7223" w:rsidRPr="004F7223" w:rsidRDefault="004F7223" w:rsidP="004F7223">
      <w:pPr>
        <w:pStyle w:val="Heading2"/>
        <w:rPr>
          <w:lang w:val="sr-Latn-CS"/>
        </w:rPr>
      </w:pPr>
      <w:bookmarkStart w:id="23" w:name="_Toc232951824"/>
      <w:r w:rsidRPr="004F7223">
        <w:rPr>
          <w:lang w:val="sr-Latn-CS"/>
        </w:rPr>
        <w:t>Dodavanje interne beleške</w:t>
      </w:r>
      <w:bookmarkEnd w:id="23"/>
    </w:p>
    <w:p w14:paraId="03A5A53C" w14:textId="652F078A" w:rsidR="004F7223" w:rsidRPr="004F7223" w:rsidRDefault="00D8137C" w:rsidP="004F7223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706508B8" wp14:editId="29FD839E">
            <wp:extent cx="5943600" cy="283210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9983" w14:textId="77777777" w:rsidR="004F7223" w:rsidRPr="004F7223" w:rsidRDefault="00004BCC" w:rsidP="004F7223">
      <w:pPr>
        <w:jc w:val="center"/>
        <w:rPr>
          <w:lang w:val="sr-Latn-CS"/>
        </w:rPr>
      </w:pPr>
      <w:r>
        <w:rPr>
          <w:lang w:val="sr-Latn-CS"/>
        </w:rPr>
        <w:t>[Slika 14</w:t>
      </w:r>
      <w:r w:rsidR="004F7223" w:rsidRPr="004F7223">
        <w:rPr>
          <w:lang w:val="sr-Latn-CS"/>
        </w:rPr>
        <w:t xml:space="preserve"> – Dodavanje interne beleške]</w:t>
      </w:r>
    </w:p>
    <w:p w14:paraId="6BCDD83B" w14:textId="77777777" w:rsidR="004F7223" w:rsidRPr="004F7223" w:rsidRDefault="004F7223" w:rsidP="004F7223">
      <w:pPr>
        <w:rPr>
          <w:lang w:val="sr-Latn-CS"/>
        </w:rPr>
      </w:pPr>
    </w:p>
    <w:p w14:paraId="52ED3EA0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 xml:space="preserve">1. Agent klikne na dugme </w:t>
      </w:r>
      <w:r>
        <w:rPr>
          <w:lang w:val="sr-Latn-CS"/>
        </w:rPr>
        <w:t>Dodaj internu belešku</w:t>
      </w:r>
      <w:r w:rsidR="00004BCC">
        <w:rPr>
          <w:lang w:val="sr-Latn-CS"/>
        </w:rPr>
        <w:t>.</w:t>
      </w:r>
    </w:p>
    <w:p w14:paraId="72886F3E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2. Sistem prikazuje polje za unos.</w:t>
      </w:r>
    </w:p>
    <w:p w14:paraId="772085AC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3. Agent unosi tekst beleške (vidljiv samo agentima i administratorima).</w:t>
      </w:r>
    </w:p>
    <w:p w14:paraId="35B503E8" w14:textId="77777777" w:rsidR="004F7223" w:rsidRPr="004F7223" w:rsidRDefault="004F7223" w:rsidP="004F7223">
      <w:pPr>
        <w:rPr>
          <w:lang w:val="sr-Latn-CS"/>
        </w:rPr>
      </w:pPr>
      <w:r>
        <w:rPr>
          <w:lang w:val="sr-Latn-CS"/>
        </w:rPr>
        <w:t>4. Klikom na dugme Sačuvaj belešku</w:t>
      </w:r>
      <w:r w:rsidR="00004BCC">
        <w:rPr>
          <w:lang w:val="sr-Latn-CS"/>
        </w:rPr>
        <w:t xml:space="preserve"> </w:t>
      </w:r>
      <w:r w:rsidRPr="004F7223">
        <w:rPr>
          <w:lang w:val="sr-Latn-CS"/>
        </w:rPr>
        <w:t>beleška se dodaje uz tiket.</w:t>
      </w:r>
    </w:p>
    <w:p w14:paraId="7C63AED3" w14:textId="77777777" w:rsidR="004F7223" w:rsidRPr="004F7223" w:rsidRDefault="004F7223" w:rsidP="004F7223">
      <w:pPr>
        <w:rPr>
          <w:lang w:val="sr-Latn-CS"/>
        </w:rPr>
      </w:pPr>
    </w:p>
    <w:p w14:paraId="1736C2CD" w14:textId="77777777" w:rsidR="004F7223" w:rsidRPr="004F7223" w:rsidRDefault="004F7223" w:rsidP="004F7223">
      <w:pPr>
        <w:rPr>
          <w:lang w:val="sr-Latn-CS"/>
        </w:rPr>
      </w:pPr>
    </w:p>
    <w:p w14:paraId="2ADBE68D" w14:textId="77777777" w:rsidR="004F7223" w:rsidRPr="004F7223" w:rsidRDefault="004F7223" w:rsidP="004F7223">
      <w:pPr>
        <w:pStyle w:val="Heading2"/>
        <w:rPr>
          <w:lang w:val="sr-Latn-CS"/>
        </w:rPr>
      </w:pPr>
      <w:bookmarkStart w:id="24" w:name="_Toc232951825"/>
      <w:r w:rsidRPr="004F7223">
        <w:rPr>
          <w:lang w:val="sr-Latn-CS"/>
        </w:rPr>
        <w:t>Zatvaranje tiketa</w:t>
      </w:r>
      <w:bookmarkEnd w:id="24"/>
    </w:p>
    <w:p w14:paraId="51286BEA" w14:textId="77777777" w:rsidR="004F7223" w:rsidRPr="004F7223" w:rsidRDefault="004F7223" w:rsidP="004F7223">
      <w:pPr>
        <w:rPr>
          <w:lang w:val="sr-Latn-CS"/>
        </w:rPr>
      </w:pPr>
    </w:p>
    <w:p w14:paraId="16C0CECC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1. Agent, nakon što reši problem, klikne na dugme Zatvori tiket.</w:t>
      </w:r>
    </w:p>
    <w:p w14:paraId="7DCA12F7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2. Sistem menja status tiketa u "Zatvoren".</w:t>
      </w:r>
    </w:p>
    <w:p w14:paraId="4C468A09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3. Klijent dobija obaveštenje da je tiket zatvoren.</w:t>
      </w:r>
    </w:p>
    <w:p w14:paraId="492A624C" w14:textId="77777777" w:rsidR="004F7223" w:rsidRPr="004F7223" w:rsidRDefault="004F7223" w:rsidP="004F7223">
      <w:pPr>
        <w:rPr>
          <w:lang w:val="sr-Latn-CS"/>
        </w:rPr>
      </w:pPr>
      <w:r w:rsidRPr="004F7223">
        <w:rPr>
          <w:lang w:val="sr-Latn-CS"/>
        </w:rPr>
        <w:t>4. Klijent može da oceni rešenje.</w:t>
      </w:r>
    </w:p>
    <w:p w14:paraId="7A09CE14" w14:textId="77777777" w:rsidR="004F7223" w:rsidRDefault="004F7223" w:rsidP="004F7223">
      <w:pPr>
        <w:rPr>
          <w:lang w:val="sr-Latn-CS"/>
        </w:rPr>
      </w:pPr>
    </w:p>
    <w:p w14:paraId="6533D89D" w14:textId="77777777" w:rsidR="00004BCC" w:rsidRDefault="00004BCC" w:rsidP="004F7223">
      <w:pPr>
        <w:rPr>
          <w:lang w:val="sr-Latn-CS"/>
        </w:rPr>
      </w:pPr>
    </w:p>
    <w:p w14:paraId="1109E8E9" w14:textId="77777777" w:rsidR="00004BCC" w:rsidRPr="00004BCC" w:rsidRDefault="00004BCC" w:rsidP="00004BCC">
      <w:pPr>
        <w:pStyle w:val="Heading1"/>
        <w:rPr>
          <w:lang w:val="sr-Latn-CS"/>
        </w:rPr>
      </w:pPr>
      <w:bookmarkStart w:id="25" w:name="_Toc232951826"/>
      <w:r w:rsidRPr="00004BCC">
        <w:rPr>
          <w:lang w:val="sr-Latn-CS"/>
        </w:rPr>
        <w:t>Administratorski deo sistema</w:t>
      </w:r>
      <w:bookmarkEnd w:id="25"/>
    </w:p>
    <w:p w14:paraId="4438FF5F" w14:textId="77777777" w:rsidR="00004BCC" w:rsidRPr="00004BCC" w:rsidRDefault="00004BCC" w:rsidP="00004BCC">
      <w:pPr>
        <w:rPr>
          <w:lang w:val="sr-Latn-CS"/>
        </w:rPr>
      </w:pPr>
    </w:p>
    <w:p w14:paraId="59A9B959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Administratorima organizacije su dostupne sledeće funkcionalnosti.</w:t>
      </w:r>
    </w:p>
    <w:p w14:paraId="5F38835E" w14:textId="77777777" w:rsidR="00004BCC" w:rsidRPr="00004BCC" w:rsidRDefault="00004BCC" w:rsidP="00004BCC">
      <w:pPr>
        <w:rPr>
          <w:lang w:val="sr-Latn-CS"/>
        </w:rPr>
      </w:pPr>
    </w:p>
    <w:p w14:paraId="1614868A" w14:textId="77777777" w:rsidR="00004BCC" w:rsidRPr="00004BCC" w:rsidRDefault="00004BCC" w:rsidP="00004BCC">
      <w:pPr>
        <w:rPr>
          <w:lang w:val="sr-Latn-CS"/>
        </w:rPr>
      </w:pPr>
    </w:p>
    <w:p w14:paraId="2C7A2A5C" w14:textId="77777777" w:rsidR="00004BCC" w:rsidRPr="00004BCC" w:rsidRDefault="00004BCC" w:rsidP="00004BCC">
      <w:pPr>
        <w:pStyle w:val="Heading2"/>
        <w:rPr>
          <w:lang w:val="sr-Latn-CS"/>
        </w:rPr>
      </w:pPr>
      <w:bookmarkStart w:id="26" w:name="_Toc232951827"/>
      <w:r w:rsidRPr="00004BCC">
        <w:rPr>
          <w:lang w:val="sr-Latn-CS"/>
        </w:rPr>
        <w:t>Pregled administratorske kontrolne table</w:t>
      </w:r>
      <w:bookmarkEnd w:id="26"/>
    </w:p>
    <w:p w14:paraId="65B7D72C" w14:textId="7AA0E410" w:rsidR="00004BCC" w:rsidRPr="00004BCC" w:rsidRDefault="00D8137C" w:rsidP="00004BCC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6F0C7C2B" wp14:editId="77B9B263">
            <wp:extent cx="5943600" cy="281305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A553" w14:textId="77777777" w:rsidR="00004BCC" w:rsidRPr="00004BCC" w:rsidRDefault="00004BCC" w:rsidP="00004BCC">
      <w:pPr>
        <w:jc w:val="center"/>
        <w:rPr>
          <w:lang w:val="sr-Latn-CS"/>
        </w:rPr>
      </w:pPr>
      <w:r>
        <w:rPr>
          <w:lang w:val="sr-Latn-CS"/>
        </w:rPr>
        <w:t>[Slika 15</w:t>
      </w:r>
      <w:r w:rsidRPr="00004BCC">
        <w:rPr>
          <w:lang w:val="sr-Latn-CS"/>
        </w:rPr>
        <w:t xml:space="preserve"> – Administratorska kontrolna tabla]</w:t>
      </w:r>
    </w:p>
    <w:p w14:paraId="57C14209" w14:textId="77777777" w:rsidR="00004BCC" w:rsidRPr="00004BCC" w:rsidRDefault="00004BCC" w:rsidP="00004BCC">
      <w:pPr>
        <w:rPr>
          <w:lang w:val="sr-Latn-CS"/>
        </w:rPr>
      </w:pPr>
    </w:p>
    <w:p w14:paraId="2C0F27CA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1. Nakon prijavljivanja, administratoru se prikazuje kontrolna tabla sa:</w:t>
      </w:r>
    </w:p>
    <w:p w14:paraId="5C76460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Brojem otvorenih tiketa</w:t>
      </w:r>
    </w:p>
    <w:p w14:paraId="4069459F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Brojem dodeljenih tiketa</w:t>
      </w:r>
    </w:p>
    <w:p w14:paraId="21A0BEC1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Brojem zatvorenih tiketa</w:t>
      </w:r>
    </w:p>
    <w:p w14:paraId="2EC2AB5C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Brojem aktivnih agenata</w:t>
      </w:r>
    </w:p>
    <w:p w14:paraId="7D34B991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Prosečnim vremenom rešavanja</w:t>
      </w:r>
    </w:p>
    <w:p w14:paraId="6ABFE503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Podaci se automatski ažuriraju.</w:t>
      </w:r>
    </w:p>
    <w:p w14:paraId="5EC18F50" w14:textId="77777777" w:rsidR="00004BCC" w:rsidRPr="00004BCC" w:rsidRDefault="00004BCC" w:rsidP="00004BCC">
      <w:pPr>
        <w:rPr>
          <w:lang w:val="sr-Latn-CS"/>
        </w:rPr>
      </w:pPr>
    </w:p>
    <w:p w14:paraId="42A3C721" w14:textId="77777777" w:rsidR="00004BCC" w:rsidRDefault="00004BCC" w:rsidP="00004BCC">
      <w:pPr>
        <w:pStyle w:val="Heading2"/>
        <w:rPr>
          <w:lang w:val="sr-Latn-CS"/>
        </w:rPr>
      </w:pPr>
      <w:bookmarkStart w:id="27" w:name="_Toc232951828"/>
      <w:r w:rsidRPr="00004BCC">
        <w:rPr>
          <w:lang w:val="sr-Latn-CS"/>
        </w:rPr>
        <w:lastRenderedPageBreak/>
        <w:t>Upravljanje agentima</w:t>
      </w:r>
      <w:bookmarkEnd w:id="27"/>
    </w:p>
    <w:p w14:paraId="201B1961" w14:textId="1C33A10E" w:rsidR="00810CC4" w:rsidRPr="00810CC4" w:rsidRDefault="00D8137C" w:rsidP="00810CC4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4D046B3E" wp14:editId="3DAED8A3">
            <wp:extent cx="5943600" cy="280670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504A" w14:textId="77777777" w:rsidR="00004BCC" w:rsidRPr="00004BCC" w:rsidRDefault="00004BCC" w:rsidP="00004BCC">
      <w:pPr>
        <w:rPr>
          <w:lang w:val="sr-Latn-CS"/>
        </w:rPr>
      </w:pPr>
    </w:p>
    <w:p w14:paraId="5C7A0D9C" w14:textId="77777777" w:rsidR="00004BCC" w:rsidRPr="00004BCC" w:rsidRDefault="00004BCC" w:rsidP="00004BCC">
      <w:pPr>
        <w:jc w:val="center"/>
        <w:rPr>
          <w:lang w:val="sr-Latn-CS"/>
        </w:rPr>
      </w:pPr>
      <w:r>
        <w:rPr>
          <w:lang w:val="sr-Latn-CS"/>
        </w:rPr>
        <w:t>[Slika 16</w:t>
      </w:r>
      <w:r w:rsidRPr="00004BCC">
        <w:rPr>
          <w:lang w:val="sr-Latn-CS"/>
        </w:rPr>
        <w:t xml:space="preserve"> – Pregled agenata]</w:t>
      </w:r>
    </w:p>
    <w:p w14:paraId="5168F4A2" w14:textId="77777777" w:rsidR="00004BCC" w:rsidRPr="00004BCC" w:rsidRDefault="00004BCC" w:rsidP="00004BCC">
      <w:pPr>
        <w:rPr>
          <w:lang w:val="sr-Latn-CS"/>
        </w:rPr>
      </w:pPr>
    </w:p>
    <w:p w14:paraId="427DD852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1. Administrator klikne na opciju Agenti u meniju.</w:t>
      </w:r>
    </w:p>
    <w:p w14:paraId="70E0AA1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Sistem prikazuje listu svih agenata u organizaciji.</w:t>
      </w:r>
    </w:p>
    <w:p w14:paraId="75EA0833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3. Za svakog agenta prikazuju se:</w:t>
      </w:r>
    </w:p>
    <w:p w14:paraId="2E497042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Ime i prezime</w:t>
      </w:r>
    </w:p>
    <w:p w14:paraId="526464D3" w14:textId="77777777" w:rsidR="00004BCC" w:rsidRPr="00004BCC" w:rsidRDefault="00004BCC" w:rsidP="00810CC4">
      <w:pPr>
        <w:rPr>
          <w:lang w:val="sr-Latn-CS"/>
        </w:rPr>
      </w:pPr>
      <w:r w:rsidRPr="00004BCC">
        <w:rPr>
          <w:lang w:val="sr-Latn-CS"/>
        </w:rPr>
        <w:t xml:space="preserve">   - E-mail adresa</w:t>
      </w:r>
    </w:p>
    <w:p w14:paraId="707CCC1D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Broj dodeljenih tiketa</w:t>
      </w:r>
    </w:p>
    <w:p w14:paraId="7EAF7017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4. Administrator može da:</w:t>
      </w:r>
    </w:p>
    <w:p w14:paraId="2B6C106D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Pretražuje agente</w:t>
      </w:r>
    </w:p>
    <w:p w14:paraId="6BBEF8FE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Aktivira/deaktivira agente</w:t>
      </w:r>
    </w:p>
    <w:p w14:paraId="1863087C" w14:textId="77777777" w:rsidR="00004BCC" w:rsidRPr="00004BCC" w:rsidRDefault="00004BCC" w:rsidP="00004BCC">
      <w:pPr>
        <w:rPr>
          <w:lang w:val="sr-Latn-CS"/>
        </w:rPr>
      </w:pPr>
    </w:p>
    <w:p w14:paraId="2A493937" w14:textId="77777777" w:rsidR="00004BCC" w:rsidRPr="00004BCC" w:rsidRDefault="00004BCC" w:rsidP="00004BCC">
      <w:pPr>
        <w:pStyle w:val="Heading2"/>
        <w:rPr>
          <w:lang w:val="sr-Latn-CS"/>
        </w:rPr>
      </w:pPr>
      <w:bookmarkStart w:id="28" w:name="_Toc232951829"/>
      <w:r w:rsidRPr="00004BCC">
        <w:rPr>
          <w:lang w:val="sr-Latn-CS"/>
        </w:rPr>
        <w:lastRenderedPageBreak/>
        <w:t>Generisanje pozivnog koda za agenta</w:t>
      </w:r>
      <w:bookmarkEnd w:id="28"/>
    </w:p>
    <w:p w14:paraId="5624C759" w14:textId="64DA6CE3" w:rsidR="00004BCC" w:rsidRPr="00004BCC" w:rsidRDefault="00D8137C" w:rsidP="00004BCC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3D92F979" wp14:editId="55767D39">
            <wp:extent cx="5943600" cy="280670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8F66" w14:textId="77777777" w:rsidR="00004BCC" w:rsidRPr="00004BCC" w:rsidRDefault="00004BCC" w:rsidP="00004BCC">
      <w:pPr>
        <w:jc w:val="center"/>
        <w:rPr>
          <w:lang w:val="sr-Latn-CS"/>
        </w:rPr>
      </w:pPr>
      <w:r>
        <w:rPr>
          <w:lang w:val="sr-Latn-CS"/>
        </w:rPr>
        <w:t>[Slika 17</w:t>
      </w:r>
      <w:r w:rsidRPr="00004BCC">
        <w:rPr>
          <w:lang w:val="sr-Latn-CS"/>
        </w:rPr>
        <w:t xml:space="preserve"> – Generisanje pozivnog koda]</w:t>
      </w:r>
    </w:p>
    <w:p w14:paraId="1C8A35BE" w14:textId="77777777" w:rsidR="00004BCC" w:rsidRPr="00004BCC" w:rsidRDefault="00004BCC" w:rsidP="00004BCC">
      <w:pPr>
        <w:rPr>
          <w:lang w:val="sr-Latn-CS"/>
        </w:rPr>
      </w:pPr>
    </w:p>
    <w:p w14:paraId="7D3C6CE5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1. Administrator klikne na dugme Dodaj agenta</w:t>
      </w:r>
    </w:p>
    <w:p w14:paraId="122A9A3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Sistem prikazuje formu za generisanje pozivnog koda.</w:t>
      </w:r>
    </w:p>
    <w:p w14:paraId="076AB767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3. Administrator unosi e-mail adresu novog agenta.</w:t>
      </w:r>
    </w:p>
    <w:p w14:paraId="240A9D39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4. Klikom na dugme Generiši pozivni kod</w:t>
      </w:r>
      <w:r>
        <w:rPr>
          <w:lang w:val="sr-Latn-CS"/>
        </w:rPr>
        <w:t xml:space="preserve"> </w:t>
      </w:r>
      <w:r w:rsidRPr="00004BCC">
        <w:rPr>
          <w:lang w:val="sr-Latn-CS"/>
        </w:rPr>
        <w:t>sistem kreira jedinstveni kod.</w:t>
      </w:r>
    </w:p>
    <w:p w14:paraId="463E4D07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5. Administrator kopira kod i prosleđuje ga agentu.</w:t>
      </w:r>
    </w:p>
    <w:p w14:paraId="5F1DDDA8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6. Agent koristi kod prilikom registracije.</w:t>
      </w:r>
    </w:p>
    <w:p w14:paraId="17CD6740" w14:textId="77777777" w:rsidR="00004BCC" w:rsidRPr="00004BCC" w:rsidRDefault="00004BCC" w:rsidP="00004BCC">
      <w:pPr>
        <w:rPr>
          <w:lang w:val="sr-Latn-CS"/>
        </w:rPr>
      </w:pPr>
    </w:p>
    <w:p w14:paraId="3DFEC756" w14:textId="77777777" w:rsidR="00004BCC" w:rsidRPr="00004BCC" w:rsidRDefault="00004BCC" w:rsidP="00004BCC">
      <w:pPr>
        <w:rPr>
          <w:lang w:val="sr-Latn-CS"/>
        </w:rPr>
      </w:pPr>
    </w:p>
    <w:p w14:paraId="7231F3D9" w14:textId="77777777" w:rsidR="00004BCC" w:rsidRPr="00004BCC" w:rsidRDefault="00004BCC" w:rsidP="00004BCC">
      <w:pPr>
        <w:pStyle w:val="Heading2"/>
        <w:rPr>
          <w:lang w:val="sr-Latn-CS"/>
        </w:rPr>
      </w:pPr>
      <w:bookmarkStart w:id="29" w:name="_Toc232951830"/>
      <w:r w:rsidRPr="00004BCC">
        <w:rPr>
          <w:lang w:val="sr-Latn-CS"/>
        </w:rPr>
        <w:t>Upravljanje FAQ pitanjima</w:t>
      </w:r>
      <w:bookmarkEnd w:id="29"/>
    </w:p>
    <w:p w14:paraId="0164C239" w14:textId="2D80B9B4" w:rsidR="00004BCC" w:rsidRPr="00004BCC" w:rsidRDefault="00D8137C" w:rsidP="00004BCC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4A796987" wp14:editId="7F0DF4D5">
            <wp:extent cx="5943600" cy="2813050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B7E3" w14:textId="77777777" w:rsidR="00004BCC" w:rsidRPr="00004BCC" w:rsidRDefault="00004BCC" w:rsidP="00004BCC">
      <w:pPr>
        <w:jc w:val="center"/>
        <w:rPr>
          <w:lang w:val="sr-Latn-CS"/>
        </w:rPr>
      </w:pPr>
      <w:r>
        <w:rPr>
          <w:lang w:val="sr-Latn-CS"/>
        </w:rPr>
        <w:t>[Slika 18</w:t>
      </w:r>
      <w:r w:rsidRPr="00004BCC">
        <w:rPr>
          <w:lang w:val="sr-Latn-CS"/>
        </w:rPr>
        <w:t xml:space="preserve"> – Upravljanje FAQ]</w:t>
      </w:r>
    </w:p>
    <w:p w14:paraId="524A3544" w14:textId="77777777" w:rsidR="00004BCC" w:rsidRPr="00004BCC" w:rsidRDefault="00004BCC" w:rsidP="00004BCC">
      <w:pPr>
        <w:rPr>
          <w:lang w:val="sr-Latn-CS"/>
        </w:rPr>
      </w:pPr>
    </w:p>
    <w:p w14:paraId="03EA40B8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lastRenderedPageBreak/>
        <w:t>1. Administrator klikne na opciju</w:t>
      </w:r>
      <w:r w:rsidR="00810CC4">
        <w:rPr>
          <w:lang w:val="sr-Latn-CS"/>
        </w:rPr>
        <w:t xml:space="preserve"> pode</w:t>
      </w:r>
      <w:r w:rsidR="00810CC4">
        <w:rPr>
          <w:lang w:val="sr-Latn-RS"/>
        </w:rPr>
        <w:t>šavanje, a zatim</w:t>
      </w:r>
      <w:r w:rsidRPr="00004BCC">
        <w:rPr>
          <w:lang w:val="sr-Latn-CS"/>
        </w:rPr>
        <w:t xml:space="preserve"> FAQ</w:t>
      </w:r>
      <w:r>
        <w:rPr>
          <w:lang w:val="sr-Latn-CS"/>
        </w:rPr>
        <w:t xml:space="preserve"> </w:t>
      </w:r>
      <w:r w:rsidRPr="00004BCC">
        <w:rPr>
          <w:lang w:val="sr-Latn-CS"/>
        </w:rPr>
        <w:t>u meniju.</w:t>
      </w:r>
    </w:p>
    <w:p w14:paraId="4CC187E4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Sistem prikazuje listu postojećih FAQ pitanja.</w:t>
      </w:r>
    </w:p>
    <w:p w14:paraId="378726BF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3. Administrator može da:</w:t>
      </w:r>
    </w:p>
    <w:p w14:paraId="56E63CF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Doda novo pitanje – klikom na dugme Dodaj pitanje</w:t>
      </w:r>
    </w:p>
    <w:p w14:paraId="59BD7F75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Izmeni postojeće</w:t>
      </w:r>
      <w:r>
        <w:rPr>
          <w:lang w:val="sr-Latn-CS"/>
        </w:rPr>
        <w:t xml:space="preserve"> </w:t>
      </w:r>
      <w:r w:rsidRPr="00004BCC">
        <w:rPr>
          <w:lang w:val="sr-Latn-CS"/>
        </w:rPr>
        <w:t>– klikom na dugme Izmeni</w:t>
      </w:r>
    </w:p>
    <w:p w14:paraId="55CFA064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Obriše pitanje</w:t>
      </w:r>
      <w:r>
        <w:rPr>
          <w:lang w:val="sr-Latn-CS"/>
        </w:rPr>
        <w:t xml:space="preserve"> </w:t>
      </w:r>
      <w:r w:rsidRPr="00004BCC">
        <w:rPr>
          <w:lang w:val="sr-Latn-CS"/>
        </w:rPr>
        <w:t>– klikom na dugme Obriši</w:t>
      </w:r>
    </w:p>
    <w:p w14:paraId="194903F5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Objavi/sakrije</w:t>
      </w:r>
      <w:r>
        <w:rPr>
          <w:lang w:val="sr-Latn-CS"/>
        </w:rPr>
        <w:t xml:space="preserve"> </w:t>
      </w:r>
      <w:r w:rsidRPr="00004BCC">
        <w:rPr>
          <w:lang w:val="sr-Latn-CS"/>
        </w:rPr>
        <w:t>– menja status objave</w:t>
      </w:r>
    </w:p>
    <w:p w14:paraId="21298980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4. Forma za dodavanje pitanja sadrži:</w:t>
      </w:r>
    </w:p>
    <w:p w14:paraId="518CAF84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Pitanje</w:t>
      </w:r>
    </w:p>
    <w:p w14:paraId="1D3647C0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Odgovor</w:t>
      </w:r>
    </w:p>
    <w:p w14:paraId="466B60B3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Kategorija</w:t>
      </w:r>
    </w:p>
    <w:p w14:paraId="2069859A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5. FAQ pitanja su vidljiva svim posetiocima portala.</w:t>
      </w:r>
    </w:p>
    <w:p w14:paraId="0B371EDE" w14:textId="77777777" w:rsidR="00004BCC" w:rsidRPr="00004BCC" w:rsidRDefault="00004BCC" w:rsidP="00004BCC">
      <w:pPr>
        <w:rPr>
          <w:lang w:val="sr-Latn-CS"/>
        </w:rPr>
      </w:pPr>
    </w:p>
    <w:p w14:paraId="5CA7EDC8" w14:textId="77777777" w:rsidR="00004BCC" w:rsidRPr="00004BCC" w:rsidRDefault="00004BCC" w:rsidP="00004BCC">
      <w:pPr>
        <w:rPr>
          <w:lang w:val="sr-Latn-CS"/>
        </w:rPr>
      </w:pPr>
    </w:p>
    <w:p w14:paraId="315A0845" w14:textId="77777777" w:rsidR="00004BCC" w:rsidRPr="00004BCC" w:rsidRDefault="00004BCC" w:rsidP="00004BCC">
      <w:pPr>
        <w:pStyle w:val="Heading2"/>
        <w:rPr>
          <w:lang w:val="sr-Latn-CS"/>
        </w:rPr>
      </w:pPr>
      <w:bookmarkStart w:id="30" w:name="_Toc232951831"/>
      <w:r w:rsidRPr="00004BCC">
        <w:rPr>
          <w:lang w:val="sr-Latn-CS"/>
        </w:rPr>
        <w:t>Upravljanje šablonskim odgovorima</w:t>
      </w:r>
      <w:bookmarkEnd w:id="30"/>
    </w:p>
    <w:p w14:paraId="65FC0725" w14:textId="38FB7D57" w:rsidR="00004BCC" w:rsidRPr="00004BCC" w:rsidRDefault="00D8137C" w:rsidP="00004BCC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2ED24054" wp14:editId="6233FA15">
            <wp:extent cx="5943600" cy="2800350"/>
            <wp:effectExtent l="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0C9B" w14:textId="77777777" w:rsidR="00004BCC" w:rsidRPr="00004BCC" w:rsidRDefault="00004BCC" w:rsidP="00004BCC">
      <w:pPr>
        <w:jc w:val="center"/>
        <w:rPr>
          <w:lang w:val="sr-Latn-CS"/>
        </w:rPr>
      </w:pPr>
      <w:r>
        <w:rPr>
          <w:lang w:val="sr-Latn-CS"/>
        </w:rPr>
        <w:t>[Slika 19</w:t>
      </w:r>
      <w:r w:rsidRPr="00004BCC">
        <w:rPr>
          <w:lang w:val="sr-Latn-CS"/>
        </w:rPr>
        <w:t xml:space="preserve"> – Upravljanje šablonima]</w:t>
      </w:r>
    </w:p>
    <w:p w14:paraId="0D0F5AF2" w14:textId="77777777" w:rsidR="00004BCC" w:rsidRPr="00004BCC" w:rsidRDefault="00004BCC" w:rsidP="00004BCC">
      <w:pPr>
        <w:rPr>
          <w:lang w:val="sr-Latn-CS"/>
        </w:rPr>
      </w:pPr>
    </w:p>
    <w:p w14:paraId="2120B814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1. Administrator klikne </w:t>
      </w:r>
      <w:r w:rsidR="00810CC4" w:rsidRPr="00004BCC">
        <w:rPr>
          <w:lang w:val="sr-Latn-CS"/>
        </w:rPr>
        <w:t>na opciju</w:t>
      </w:r>
      <w:r w:rsidR="00810CC4">
        <w:rPr>
          <w:lang w:val="sr-Latn-CS"/>
        </w:rPr>
        <w:t xml:space="preserve"> pode</w:t>
      </w:r>
      <w:r w:rsidR="00810CC4">
        <w:rPr>
          <w:lang w:val="sr-Latn-RS"/>
        </w:rPr>
        <w:t>šavanje, a zatim</w:t>
      </w:r>
      <w:r w:rsidRPr="00004BCC">
        <w:rPr>
          <w:lang w:val="sr-Latn-CS"/>
        </w:rPr>
        <w:t xml:space="preserve"> Šablonski odgovori</w:t>
      </w:r>
      <w:r>
        <w:rPr>
          <w:lang w:val="sr-Latn-CS"/>
        </w:rPr>
        <w:t xml:space="preserve"> </w:t>
      </w:r>
      <w:r w:rsidRPr="00004BCC">
        <w:rPr>
          <w:lang w:val="sr-Latn-CS"/>
        </w:rPr>
        <w:t>u meniju.</w:t>
      </w:r>
    </w:p>
    <w:p w14:paraId="7F4299A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Sistem prikazuje listu postojećih šablona.</w:t>
      </w:r>
    </w:p>
    <w:p w14:paraId="390D72F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3. Administrator može da:</w:t>
      </w:r>
    </w:p>
    <w:p w14:paraId="5400125F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Doda novi šablon</w:t>
      </w:r>
    </w:p>
    <w:p w14:paraId="21CD9989" w14:textId="77777777" w:rsid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Izmeni postojeći</w:t>
      </w:r>
    </w:p>
    <w:p w14:paraId="6787DA22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Obriše šablon</w:t>
      </w:r>
    </w:p>
    <w:p w14:paraId="61C8417C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4. Svaki šablon sadrži:</w:t>
      </w:r>
    </w:p>
    <w:p w14:paraId="5A852AE8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Naziv šablona</w:t>
      </w:r>
    </w:p>
    <w:p w14:paraId="41CBDF99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Tekst odgovora</w:t>
      </w:r>
    </w:p>
    <w:p w14:paraId="454DB7D7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5. Šabloni su dostupni agentima prilikom odgovaranja na tikete.</w:t>
      </w:r>
    </w:p>
    <w:p w14:paraId="519282FA" w14:textId="77777777" w:rsidR="00004BCC" w:rsidRPr="00004BCC" w:rsidRDefault="00004BCC" w:rsidP="00004BCC">
      <w:pPr>
        <w:rPr>
          <w:lang w:val="sr-Latn-CS"/>
        </w:rPr>
      </w:pPr>
    </w:p>
    <w:p w14:paraId="7CB7A2C8" w14:textId="77777777" w:rsidR="00004BCC" w:rsidRPr="00004BCC" w:rsidRDefault="00004BCC" w:rsidP="00004BCC">
      <w:pPr>
        <w:pStyle w:val="Heading2"/>
        <w:rPr>
          <w:lang w:val="sr-Latn-CS"/>
        </w:rPr>
      </w:pPr>
      <w:bookmarkStart w:id="31" w:name="_Toc232951832"/>
      <w:r w:rsidRPr="00004BCC">
        <w:rPr>
          <w:lang w:val="sr-Latn-CS"/>
        </w:rPr>
        <w:lastRenderedPageBreak/>
        <w:t>Upravljanje kategorijama pitanja</w:t>
      </w:r>
      <w:bookmarkEnd w:id="31"/>
    </w:p>
    <w:p w14:paraId="2BECDD6D" w14:textId="6AAA04CE" w:rsidR="00004BCC" w:rsidRPr="00004BCC" w:rsidRDefault="00D8137C" w:rsidP="00004BCC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52FA99A7" wp14:editId="7ACB3EC5">
            <wp:extent cx="5943600" cy="2813050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615C" w14:textId="77777777" w:rsidR="00004BCC" w:rsidRPr="00004BCC" w:rsidRDefault="00004BCC" w:rsidP="00004BCC">
      <w:pPr>
        <w:jc w:val="center"/>
        <w:rPr>
          <w:lang w:val="sr-Latn-CS"/>
        </w:rPr>
      </w:pPr>
      <w:r w:rsidRPr="00004BCC">
        <w:rPr>
          <w:lang w:val="sr-Latn-CS"/>
        </w:rPr>
        <w:t xml:space="preserve">[Slika </w:t>
      </w:r>
      <w:r>
        <w:rPr>
          <w:lang w:val="sr-Latn-CS"/>
        </w:rPr>
        <w:t>20</w:t>
      </w:r>
      <w:r w:rsidRPr="00004BCC">
        <w:rPr>
          <w:lang w:val="sr-Latn-CS"/>
        </w:rPr>
        <w:t xml:space="preserve"> – Upravljanje kategorijama]</w:t>
      </w:r>
    </w:p>
    <w:p w14:paraId="055EDA32" w14:textId="77777777" w:rsidR="00004BCC" w:rsidRPr="00004BCC" w:rsidRDefault="00004BCC" w:rsidP="00004BCC">
      <w:pPr>
        <w:rPr>
          <w:lang w:val="sr-Latn-CS"/>
        </w:rPr>
      </w:pPr>
    </w:p>
    <w:p w14:paraId="22E5667D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1. Administrator klikne na opciju</w:t>
      </w:r>
      <w:r w:rsidR="00810CC4" w:rsidRPr="00810CC4">
        <w:rPr>
          <w:lang w:val="sr-Latn-CS"/>
        </w:rPr>
        <w:t xml:space="preserve"> </w:t>
      </w:r>
      <w:r w:rsidR="00810CC4">
        <w:rPr>
          <w:lang w:val="sr-Latn-CS"/>
        </w:rPr>
        <w:t>pode</w:t>
      </w:r>
      <w:r w:rsidR="00810CC4">
        <w:rPr>
          <w:lang w:val="sr-Latn-RS"/>
        </w:rPr>
        <w:t>šavanje, a zatim</w:t>
      </w:r>
      <w:r w:rsidRPr="00004BCC">
        <w:rPr>
          <w:lang w:val="sr-Latn-CS"/>
        </w:rPr>
        <w:t xml:space="preserve"> Kategorijeu meniju.</w:t>
      </w:r>
    </w:p>
    <w:p w14:paraId="55999756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Sistem prikazuje listu postojećih kategorija.</w:t>
      </w:r>
    </w:p>
    <w:p w14:paraId="004F947D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3. Administrator može da:</w:t>
      </w:r>
    </w:p>
    <w:p w14:paraId="08003583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Doda novu kategoriju– unosi naziv, opis i boju</w:t>
      </w:r>
    </w:p>
    <w:p w14:paraId="0B119B9E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Izmeni postojeću</w:t>
      </w:r>
    </w:p>
    <w:p w14:paraId="3D8BA0A8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Obriše kategoriju</w:t>
      </w:r>
    </w:p>
    <w:p w14:paraId="309F1451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4. Kategorije se koriste za organizaciju tiketa i FAQ pitanja.</w:t>
      </w:r>
    </w:p>
    <w:p w14:paraId="61DB3EB7" w14:textId="77777777" w:rsidR="00004BCC" w:rsidRPr="00004BCC" w:rsidRDefault="00004BCC" w:rsidP="00004BCC">
      <w:pPr>
        <w:rPr>
          <w:lang w:val="sr-Latn-CS"/>
        </w:rPr>
      </w:pPr>
    </w:p>
    <w:p w14:paraId="3301E3C6" w14:textId="77777777" w:rsidR="00004BCC" w:rsidRDefault="00004BCC" w:rsidP="00004BCC">
      <w:pPr>
        <w:pStyle w:val="Heading1"/>
        <w:rPr>
          <w:lang w:val="sr-Latn-CS"/>
        </w:rPr>
      </w:pPr>
      <w:bookmarkStart w:id="32" w:name="_Toc232951833"/>
      <w:r w:rsidRPr="00004BCC">
        <w:rPr>
          <w:lang w:val="sr-Latn-CS"/>
        </w:rPr>
        <w:t>Promena teme prikaza</w:t>
      </w:r>
      <w:bookmarkEnd w:id="32"/>
    </w:p>
    <w:p w14:paraId="6A8BEEFB" w14:textId="7A7D412E" w:rsidR="00810CC4" w:rsidRPr="00810CC4" w:rsidRDefault="00D8137C" w:rsidP="00810CC4">
      <w:pPr>
        <w:rPr>
          <w:lang w:val="sr-Latn-CS"/>
        </w:rPr>
      </w:pPr>
      <w:r w:rsidRPr="003D5D7F">
        <w:rPr>
          <w:noProof/>
        </w:rPr>
        <w:drawing>
          <wp:inline distT="0" distB="0" distL="0" distR="0" wp14:anchorId="72E56BEA" wp14:editId="3F99652D">
            <wp:extent cx="5943600" cy="2794000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FB0A" w14:textId="77777777" w:rsidR="00004BCC" w:rsidRPr="00004BCC" w:rsidRDefault="00004BCC" w:rsidP="00004BCC">
      <w:pPr>
        <w:rPr>
          <w:lang w:val="sr-Latn-CS"/>
        </w:rPr>
      </w:pPr>
    </w:p>
    <w:p w14:paraId="04BA58AC" w14:textId="77777777" w:rsidR="00004BCC" w:rsidRPr="00004BCC" w:rsidRDefault="00004BCC" w:rsidP="00934C1F">
      <w:pPr>
        <w:jc w:val="center"/>
        <w:rPr>
          <w:lang w:val="sr-Latn-CS"/>
        </w:rPr>
      </w:pPr>
      <w:r>
        <w:rPr>
          <w:lang w:val="sr-Latn-CS"/>
        </w:rPr>
        <w:t>[Slika 21</w:t>
      </w:r>
      <w:r w:rsidRPr="00004BCC">
        <w:rPr>
          <w:lang w:val="sr-Latn-CS"/>
        </w:rPr>
        <w:t xml:space="preserve"> – Promena teme prikaza]</w:t>
      </w:r>
    </w:p>
    <w:p w14:paraId="7BE86E23" w14:textId="77777777" w:rsidR="00004BCC" w:rsidRPr="00004BCC" w:rsidRDefault="00004BCC" w:rsidP="00004BCC">
      <w:pPr>
        <w:rPr>
          <w:lang w:val="sr-Latn-CS"/>
        </w:rPr>
      </w:pPr>
    </w:p>
    <w:p w14:paraId="1ED622A3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1. Korisnik klikne na ikonicu za promenu teme (sunce/mesec) u gornjem desnom uglu.</w:t>
      </w:r>
    </w:p>
    <w:p w14:paraId="17FB8CAD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Sistem menja trenutnu temu između:</w:t>
      </w:r>
    </w:p>
    <w:p w14:paraId="28508AF0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Svetlog režima</w:t>
      </w:r>
      <w:r w:rsidR="00934C1F">
        <w:rPr>
          <w:lang w:val="sr-Latn-CS"/>
        </w:rPr>
        <w:t xml:space="preserve"> </w:t>
      </w:r>
      <w:r w:rsidRPr="00004BCC">
        <w:rPr>
          <w:lang w:val="sr-Latn-CS"/>
        </w:rPr>
        <w:t xml:space="preserve"> – svetla pozadina, tamna slova</w:t>
      </w:r>
    </w:p>
    <w:p w14:paraId="34EED49B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 xml:space="preserve">   - Tamnog režima</w:t>
      </w:r>
      <w:r w:rsidR="00934C1F">
        <w:rPr>
          <w:lang w:val="sr-Latn-CS"/>
        </w:rPr>
        <w:t xml:space="preserve"> </w:t>
      </w:r>
      <w:r w:rsidRPr="00004BCC">
        <w:rPr>
          <w:lang w:val="sr-Latn-CS"/>
        </w:rPr>
        <w:t>– tamna pozadina, svetla slova</w:t>
      </w:r>
    </w:p>
    <w:p w14:paraId="495F19B9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3. Izbor teme se pamti za naredne posete.</w:t>
      </w:r>
    </w:p>
    <w:p w14:paraId="606A98C2" w14:textId="77777777" w:rsidR="00004BCC" w:rsidRPr="00004BCC" w:rsidRDefault="00004BCC" w:rsidP="00004BCC">
      <w:pPr>
        <w:rPr>
          <w:lang w:val="sr-Latn-CS"/>
        </w:rPr>
      </w:pPr>
    </w:p>
    <w:p w14:paraId="74734069" w14:textId="77777777" w:rsidR="00004BCC" w:rsidRPr="00004BCC" w:rsidRDefault="00004BCC" w:rsidP="00004BCC">
      <w:pPr>
        <w:rPr>
          <w:lang w:val="sr-Latn-CS"/>
        </w:rPr>
      </w:pPr>
    </w:p>
    <w:p w14:paraId="047AF89B" w14:textId="77777777" w:rsidR="00004BCC" w:rsidRPr="00004BCC" w:rsidRDefault="00004BCC" w:rsidP="00934C1F">
      <w:pPr>
        <w:pStyle w:val="Heading1"/>
        <w:rPr>
          <w:lang w:val="sr-Latn-CS"/>
        </w:rPr>
      </w:pPr>
      <w:bookmarkStart w:id="33" w:name="_Toc232951834"/>
      <w:r w:rsidRPr="00004BCC">
        <w:rPr>
          <w:lang w:val="sr-Latn-CS"/>
        </w:rPr>
        <w:t>Pomoć i podrška</w:t>
      </w:r>
      <w:bookmarkEnd w:id="33"/>
    </w:p>
    <w:p w14:paraId="7C9FFA8B" w14:textId="77777777" w:rsidR="00004BCC" w:rsidRPr="00004BCC" w:rsidRDefault="00004BCC" w:rsidP="00004BCC">
      <w:pPr>
        <w:rPr>
          <w:lang w:val="sr-Latn-CS"/>
        </w:rPr>
      </w:pPr>
    </w:p>
    <w:p w14:paraId="205B9518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Ukoliko korisnik naiđe na problem prilikom korišćenja platforme, može:</w:t>
      </w:r>
    </w:p>
    <w:p w14:paraId="74737116" w14:textId="77777777" w:rsidR="00004BCC" w:rsidRPr="00004BCC" w:rsidRDefault="00004BCC" w:rsidP="00004BCC">
      <w:pPr>
        <w:rPr>
          <w:lang w:val="sr-Latn-CS"/>
        </w:rPr>
      </w:pPr>
    </w:p>
    <w:p w14:paraId="0BC6621D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1. Pregledati FAQ stranicu sa najčešćim pitanjima i odgovorima.</w:t>
      </w:r>
    </w:p>
    <w:p w14:paraId="54AEB598" w14:textId="77777777" w:rsidR="00004BCC" w:rsidRPr="00004BCC" w:rsidRDefault="00004BCC" w:rsidP="00004BCC">
      <w:pPr>
        <w:rPr>
          <w:lang w:val="sr-Latn-CS"/>
        </w:rPr>
      </w:pPr>
      <w:r w:rsidRPr="00004BCC">
        <w:rPr>
          <w:lang w:val="sr-Latn-CS"/>
        </w:rPr>
        <w:t>2. Kontaktirati administratora putem e-mail adrese navedene na početnoj stranici.</w:t>
      </w:r>
    </w:p>
    <w:p w14:paraId="4D7977DD" w14:textId="77777777" w:rsidR="00004BCC" w:rsidRPr="00EA14B1" w:rsidRDefault="00004BCC" w:rsidP="00004BCC">
      <w:pPr>
        <w:rPr>
          <w:lang w:val="sr-Latn-CS"/>
        </w:rPr>
      </w:pPr>
      <w:r w:rsidRPr="00004BCC">
        <w:rPr>
          <w:lang w:val="sr-Latn-CS"/>
        </w:rPr>
        <w:t>3. Poslati poruku putem kontakt forme na sajtu.</w:t>
      </w:r>
    </w:p>
    <w:sectPr w:rsidR="00004BCC" w:rsidRPr="00EA14B1">
      <w:headerReference w:type="default" r:id="rId30"/>
      <w:footerReference w:type="default" r:id="rId3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8DAE" w14:textId="77777777" w:rsidR="009F6356" w:rsidRDefault="009F6356">
      <w:r>
        <w:separator/>
      </w:r>
    </w:p>
  </w:endnote>
  <w:endnote w:type="continuationSeparator" w:id="0">
    <w:p w14:paraId="17BE44A2" w14:textId="77777777" w:rsidR="009F6356" w:rsidRDefault="009F6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B62B5" w14:paraId="3E6D9462" w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11B6B63" w14:textId="176DDBB5" w:rsidR="008B62B5" w:rsidRDefault="005274E7" w:rsidP="005274E7">
          <w:pPr>
            <w:ind w:right="360"/>
            <w:jc w:val="center"/>
          </w:pPr>
          <w:r>
            <w:t>Poverljivo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F3B95D" w14:textId="0D53DD00" w:rsidR="008B62B5" w:rsidRDefault="0090233E" w:rsidP="00BE56D4">
          <w:pPr>
            <w:jc w:val="center"/>
          </w:pPr>
          <w:r w:rsidRPr="00B73BC6">
            <w:rPr>
              <w:lang w:val="sr-Latn-CS"/>
            </w:rPr>
            <w:sym w:font="Symbol" w:char="F0D3"/>
          </w:r>
          <w:r w:rsidR="005274E7">
            <w:rPr>
              <w:lang w:val="sr-Latn-CS"/>
            </w:rPr>
            <w:t>SkodaObozavaoci</w:t>
          </w:r>
          <w:r>
            <w:rPr>
              <w:lang w:val="sr-Latn-CS"/>
            </w:rPr>
            <w:t xml:space="preserve">, </w:t>
          </w:r>
          <w:r w:rsidR="00BE56D4">
            <w:rPr>
              <w:lang w:val="sr-Latn-CS"/>
            </w:rPr>
            <w:t>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81AFD1F" w14:textId="77777777" w:rsidR="008B62B5" w:rsidRDefault="008B62B5">
          <w:pPr>
            <w:jc w:val="right"/>
          </w:pPr>
          <w:r>
            <w:t xml:space="preserve">Strana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0977E1">
            <w:rPr>
              <w:rStyle w:val="PageNumber"/>
              <w:noProof/>
            </w:rPr>
            <w:t>21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od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0977E1">
            <w:rPr>
              <w:rStyle w:val="PageNumber"/>
              <w:noProof/>
            </w:rPr>
            <w:t>21</w:t>
          </w:r>
          <w:r>
            <w:rPr>
              <w:rStyle w:val="PageNumber"/>
            </w:rPr>
            <w:fldChar w:fldCharType="end"/>
          </w:r>
        </w:p>
      </w:tc>
    </w:tr>
  </w:tbl>
  <w:p w14:paraId="0CE252D7" w14:textId="77777777" w:rsidR="008B62B5" w:rsidRDefault="008B6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FC205" w14:textId="77777777" w:rsidR="009F6356" w:rsidRDefault="009F6356">
      <w:r>
        <w:separator/>
      </w:r>
    </w:p>
  </w:footnote>
  <w:footnote w:type="continuationSeparator" w:id="0">
    <w:p w14:paraId="596305D5" w14:textId="77777777" w:rsidR="009F6356" w:rsidRDefault="009F6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E810" w14:textId="77777777" w:rsidR="008B62B5" w:rsidRDefault="008B62B5">
    <w:pPr>
      <w:rPr>
        <w:sz w:val="24"/>
        <w:szCs w:val="24"/>
      </w:rPr>
    </w:pPr>
  </w:p>
  <w:p w14:paraId="2E456D0E" w14:textId="77777777" w:rsidR="008B62B5" w:rsidRDefault="008B62B5">
    <w:pPr>
      <w:pBdr>
        <w:top w:val="single" w:sz="6" w:space="1" w:color="auto"/>
      </w:pBdr>
      <w:rPr>
        <w:sz w:val="24"/>
        <w:szCs w:val="24"/>
      </w:rPr>
    </w:pPr>
  </w:p>
  <w:p w14:paraId="38757140" w14:textId="4FD2BAA2" w:rsidR="008B62B5" w:rsidRDefault="00D8137C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SkodaObozavaoci</w:t>
    </w:r>
  </w:p>
  <w:p w14:paraId="0C8682D0" w14:textId="77777777" w:rsidR="008B62B5" w:rsidRDefault="008B62B5">
    <w:pPr>
      <w:pBdr>
        <w:bottom w:val="single" w:sz="6" w:space="1" w:color="auto"/>
      </w:pBdr>
      <w:jc w:val="right"/>
      <w:rPr>
        <w:sz w:val="24"/>
        <w:szCs w:val="24"/>
      </w:rPr>
    </w:pPr>
  </w:p>
  <w:p w14:paraId="1F5521E2" w14:textId="77777777" w:rsidR="008B62B5" w:rsidRDefault="008B62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F6868" w14:paraId="16440B8E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780C66D2" w14:textId="77777777" w:rsidR="008F6868" w:rsidRDefault="008F6868" w:rsidP="008F6868">
          <w:r>
            <w:t>SupportDesk</w:t>
          </w:r>
        </w:p>
      </w:tc>
      <w:tc>
        <w:tcPr>
          <w:tcW w:w="3179" w:type="dxa"/>
        </w:tcPr>
        <w:p w14:paraId="0ED180BA" w14:textId="77777777" w:rsidR="008F6868" w:rsidRDefault="008F6868" w:rsidP="008F6868">
          <w:pPr>
            <w:tabs>
              <w:tab w:val="left" w:pos="1135"/>
            </w:tabs>
            <w:spacing w:before="40"/>
            <w:ind w:right="68"/>
          </w:pPr>
          <w:r>
            <w:t xml:space="preserve">  Verzija:           1.0</w:t>
          </w:r>
        </w:p>
      </w:tc>
    </w:tr>
    <w:tr w:rsidR="008F6868" w14:paraId="6D77A68E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4B7C11F7" w14:textId="77777777" w:rsidR="008F6868" w:rsidRPr="0059438F" w:rsidRDefault="008F6868" w:rsidP="008F6868">
          <w:pPr>
            <w:rPr>
              <w:lang w:val="sr-Latn-CS"/>
            </w:rPr>
          </w:pPr>
          <w:r>
            <w:t>Korisni</w:t>
          </w:r>
          <w:r>
            <w:rPr>
              <w:lang w:val="sr-Latn-CS"/>
            </w:rPr>
            <w:t>čko uputstvo</w:t>
          </w:r>
        </w:p>
      </w:tc>
      <w:tc>
        <w:tcPr>
          <w:tcW w:w="3179" w:type="dxa"/>
        </w:tcPr>
        <w:p w14:paraId="71CA003A" w14:textId="303167F9" w:rsidR="008F6868" w:rsidRDefault="008F6868" w:rsidP="008F6868">
          <w:r>
            <w:t xml:space="preserve">  Datum: </w:t>
          </w:r>
          <w:r w:rsidR="005274E7">
            <w:t>21.</w:t>
          </w:r>
          <w:r>
            <w:t xml:space="preserve"> jun 2026</w:t>
          </w:r>
          <w:r w:rsidR="00D8137C">
            <w:t>.</w:t>
          </w:r>
        </w:p>
      </w:tc>
    </w:tr>
    <w:tr w:rsidR="008F6868" w14:paraId="2E94448C" w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</w:tcPr>
        <w:p w14:paraId="223D8E99" w14:textId="77777777" w:rsidR="008F6868" w:rsidRPr="00F90094" w:rsidRDefault="008F6868" w:rsidP="008F6868">
          <w:pPr>
            <w:rPr>
              <w:lang w:val="sr-Latn-CS"/>
            </w:rPr>
          </w:pPr>
          <w:r>
            <w:t>SkodaObozavaoci</w:t>
          </w:r>
        </w:p>
      </w:tc>
    </w:tr>
  </w:tbl>
  <w:p w14:paraId="091674D9" w14:textId="77777777" w:rsidR="008B62B5" w:rsidRDefault="008B62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9B"/>
    <w:multiLevelType w:val="hybridMultilevel"/>
    <w:tmpl w:val="D0AAAA1A"/>
    <w:lvl w:ilvl="0" w:tplc="F2AE7F2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" w15:restartNumberingAfterBreak="0">
    <w:nsid w:val="02844400"/>
    <w:multiLevelType w:val="hybridMultilevel"/>
    <w:tmpl w:val="B7A495EA"/>
    <w:lvl w:ilvl="0" w:tplc="86BC4CA2">
      <w:start w:val="1"/>
      <w:numFmt w:val="decimal"/>
      <w:lvlText w:val="%1."/>
      <w:lvlJc w:val="left"/>
      <w:pPr>
        <w:tabs>
          <w:tab w:val="num" w:pos="783"/>
        </w:tabs>
        <w:ind w:left="783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" w15:restartNumberingAfterBreak="0">
    <w:nsid w:val="09EE0DB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05B2B3A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94765"/>
    <w:multiLevelType w:val="hybridMultilevel"/>
    <w:tmpl w:val="791CC1FA"/>
    <w:lvl w:ilvl="0" w:tplc="F620EEF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4435B"/>
    <w:multiLevelType w:val="hybridMultilevel"/>
    <w:tmpl w:val="0A6C4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957B2"/>
    <w:multiLevelType w:val="hybridMultilevel"/>
    <w:tmpl w:val="CA20D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15E02"/>
    <w:multiLevelType w:val="hybridMultilevel"/>
    <w:tmpl w:val="9CFE5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D61C1"/>
    <w:multiLevelType w:val="hybridMultilevel"/>
    <w:tmpl w:val="DCD0C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C78AC"/>
    <w:multiLevelType w:val="hybridMultilevel"/>
    <w:tmpl w:val="67AA48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732476"/>
    <w:multiLevelType w:val="hybridMultilevel"/>
    <w:tmpl w:val="AAB43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D33F4"/>
    <w:multiLevelType w:val="hybridMultilevel"/>
    <w:tmpl w:val="053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A6C1D"/>
    <w:multiLevelType w:val="hybridMultilevel"/>
    <w:tmpl w:val="E8C6A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33BD4"/>
    <w:multiLevelType w:val="hybridMultilevel"/>
    <w:tmpl w:val="736A2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80227"/>
    <w:multiLevelType w:val="hybridMultilevel"/>
    <w:tmpl w:val="A39C0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85456"/>
    <w:multiLevelType w:val="hybridMultilevel"/>
    <w:tmpl w:val="67E2D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453824"/>
    <w:multiLevelType w:val="hybridMultilevel"/>
    <w:tmpl w:val="CB504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04AEF"/>
    <w:multiLevelType w:val="multilevel"/>
    <w:tmpl w:val="891A49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39B9357E"/>
    <w:multiLevelType w:val="hybridMultilevel"/>
    <w:tmpl w:val="4BD21316"/>
    <w:lvl w:ilvl="0" w:tplc="86BC4CA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94563A60">
      <w:start w:val="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197596"/>
    <w:multiLevelType w:val="hybridMultilevel"/>
    <w:tmpl w:val="81365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41177E"/>
    <w:multiLevelType w:val="hybridMultilevel"/>
    <w:tmpl w:val="144026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516729"/>
    <w:multiLevelType w:val="multilevel"/>
    <w:tmpl w:val="9A0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E07FE"/>
    <w:multiLevelType w:val="hybridMultilevel"/>
    <w:tmpl w:val="E8ACC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71123A"/>
    <w:multiLevelType w:val="hybridMultilevel"/>
    <w:tmpl w:val="EB1C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318A4"/>
    <w:multiLevelType w:val="hybridMultilevel"/>
    <w:tmpl w:val="DC706D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2505BC"/>
    <w:multiLevelType w:val="hybridMultilevel"/>
    <w:tmpl w:val="6DDAABEC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6F79363A"/>
    <w:multiLevelType w:val="hybridMultilevel"/>
    <w:tmpl w:val="21CC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FD1401"/>
    <w:multiLevelType w:val="hybridMultilevel"/>
    <w:tmpl w:val="60E23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248543">
    <w:abstractNumId w:val="17"/>
  </w:num>
  <w:num w:numId="2" w16cid:durableId="552429303">
    <w:abstractNumId w:val="25"/>
  </w:num>
  <w:num w:numId="3" w16cid:durableId="1297639566">
    <w:abstractNumId w:val="2"/>
  </w:num>
  <w:num w:numId="4" w16cid:durableId="1405223110">
    <w:abstractNumId w:val="0"/>
  </w:num>
  <w:num w:numId="5" w16cid:durableId="1718162477">
    <w:abstractNumId w:val="4"/>
  </w:num>
  <w:num w:numId="6" w16cid:durableId="905608769">
    <w:abstractNumId w:val="18"/>
  </w:num>
  <w:num w:numId="7" w16cid:durableId="1687898242">
    <w:abstractNumId w:val="1"/>
  </w:num>
  <w:num w:numId="8" w16cid:durableId="1778600939">
    <w:abstractNumId w:val="20"/>
  </w:num>
  <w:num w:numId="9" w16cid:durableId="1131944924">
    <w:abstractNumId w:val="6"/>
  </w:num>
  <w:num w:numId="10" w16cid:durableId="1937514574">
    <w:abstractNumId w:val="5"/>
  </w:num>
  <w:num w:numId="11" w16cid:durableId="456535857">
    <w:abstractNumId w:val="16"/>
  </w:num>
  <w:num w:numId="12" w16cid:durableId="712116524">
    <w:abstractNumId w:val="3"/>
  </w:num>
  <w:num w:numId="13" w16cid:durableId="488716020">
    <w:abstractNumId w:val="11"/>
  </w:num>
  <w:num w:numId="14" w16cid:durableId="2092434663">
    <w:abstractNumId w:val="10"/>
  </w:num>
  <w:num w:numId="15" w16cid:durableId="1115709105">
    <w:abstractNumId w:val="22"/>
  </w:num>
  <w:num w:numId="16" w16cid:durableId="1972859959">
    <w:abstractNumId w:val="13"/>
  </w:num>
  <w:num w:numId="17" w16cid:durableId="1087847468">
    <w:abstractNumId w:val="12"/>
  </w:num>
  <w:num w:numId="18" w16cid:durableId="765735036">
    <w:abstractNumId w:val="27"/>
  </w:num>
  <w:num w:numId="19" w16cid:durableId="1213925209">
    <w:abstractNumId w:val="26"/>
  </w:num>
  <w:num w:numId="20" w16cid:durableId="508640047">
    <w:abstractNumId w:val="15"/>
  </w:num>
  <w:num w:numId="21" w16cid:durableId="672882854">
    <w:abstractNumId w:val="8"/>
  </w:num>
  <w:num w:numId="22" w16cid:durableId="116607724">
    <w:abstractNumId w:val="21"/>
  </w:num>
  <w:num w:numId="23" w16cid:durableId="385036088">
    <w:abstractNumId w:val="14"/>
  </w:num>
  <w:num w:numId="24" w16cid:durableId="780494894">
    <w:abstractNumId w:val="7"/>
  </w:num>
  <w:num w:numId="25" w16cid:durableId="1998915859">
    <w:abstractNumId w:val="24"/>
  </w:num>
  <w:num w:numId="26" w16cid:durableId="1524244883">
    <w:abstractNumId w:val="19"/>
  </w:num>
  <w:num w:numId="27" w16cid:durableId="891967106">
    <w:abstractNumId w:val="9"/>
  </w:num>
  <w:num w:numId="28" w16cid:durableId="11229553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131078" w:nlCheck="1" w:checkStyle="1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BC"/>
    <w:rsid w:val="00004BCC"/>
    <w:rsid w:val="00010A9F"/>
    <w:rsid w:val="000111FD"/>
    <w:rsid w:val="000350B7"/>
    <w:rsid w:val="00035108"/>
    <w:rsid w:val="000471BA"/>
    <w:rsid w:val="00047C09"/>
    <w:rsid w:val="00047C77"/>
    <w:rsid w:val="0005564D"/>
    <w:rsid w:val="00066C68"/>
    <w:rsid w:val="000677A7"/>
    <w:rsid w:val="00070ED1"/>
    <w:rsid w:val="00085648"/>
    <w:rsid w:val="00086100"/>
    <w:rsid w:val="00090B09"/>
    <w:rsid w:val="00093987"/>
    <w:rsid w:val="000968A8"/>
    <w:rsid w:val="00096920"/>
    <w:rsid w:val="000977E1"/>
    <w:rsid w:val="000B04BC"/>
    <w:rsid w:val="000B748B"/>
    <w:rsid w:val="000B7882"/>
    <w:rsid w:val="000C7CEA"/>
    <w:rsid w:val="000D13F9"/>
    <w:rsid w:val="000D6274"/>
    <w:rsid w:val="000E037A"/>
    <w:rsid w:val="000E26A3"/>
    <w:rsid w:val="0011087E"/>
    <w:rsid w:val="0011110F"/>
    <w:rsid w:val="00117D5B"/>
    <w:rsid w:val="00122DDD"/>
    <w:rsid w:val="00131930"/>
    <w:rsid w:val="00135B1C"/>
    <w:rsid w:val="00140B4C"/>
    <w:rsid w:val="00152A86"/>
    <w:rsid w:val="00153B42"/>
    <w:rsid w:val="001665BC"/>
    <w:rsid w:val="001670CE"/>
    <w:rsid w:val="00174998"/>
    <w:rsid w:val="001807E2"/>
    <w:rsid w:val="00190AEA"/>
    <w:rsid w:val="00190FE8"/>
    <w:rsid w:val="00197AEF"/>
    <w:rsid w:val="001A48D0"/>
    <w:rsid w:val="001B3E3F"/>
    <w:rsid w:val="001B5F36"/>
    <w:rsid w:val="001C18EB"/>
    <w:rsid w:val="001C62F1"/>
    <w:rsid w:val="001D059B"/>
    <w:rsid w:val="001D0D35"/>
    <w:rsid w:val="001D27BC"/>
    <w:rsid w:val="001D2FC4"/>
    <w:rsid w:val="001D3D27"/>
    <w:rsid w:val="001F024A"/>
    <w:rsid w:val="001F1516"/>
    <w:rsid w:val="002008AF"/>
    <w:rsid w:val="0020221C"/>
    <w:rsid w:val="00202E8F"/>
    <w:rsid w:val="002067AB"/>
    <w:rsid w:val="002072BC"/>
    <w:rsid w:val="00207B94"/>
    <w:rsid w:val="00210097"/>
    <w:rsid w:val="0021501F"/>
    <w:rsid w:val="002219CB"/>
    <w:rsid w:val="00227054"/>
    <w:rsid w:val="0023017A"/>
    <w:rsid w:val="002524DF"/>
    <w:rsid w:val="002526B1"/>
    <w:rsid w:val="00262344"/>
    <w:rsid w:val="002817A1"/>
    <w:rsid w:val="00283348"/>
    <w:rsid w:val="00295BB4"/>
    <w:rsid w:val="002A0910"/>
    <w:rsid w:val="002A451D"/>
    <w:rsid w:val="002B4CF4"/>
    <w:rsid w:val="002B6385"/>
    <w:rsid w:val="002C50EE"/>
    <w:rsid w:val="002D377B"/>
    <w:rsid w:val="002D7D0A"/>
    <w:rsid w:val="002E43D3"/>
    <w:rsid w:val="002E6A45"/>
    <w:rsid w:val="002F060C"/>
    <w:rsid w:val="002F2152"/>
    <w:rsid w:val="00302D1A"/>
    <w:rsid w:val="00311007"/>
    <w:rsid w:val="00313472"/>
    <w:rsid w:val="003164AF"/>
    <w:rsid w:val="00323B12"/>
    <w:rsid w:val="003307FF"/>
    <w:rsid w:val="00333D75"/>
    <w:rsid w:val="00334BBB"/>
    <w:rsid w:val="00340A64"/>
    <w:rsid w:val="00341CE9"/>
    <w:rsid w:val="00341F67"/>
    <w:rsid w:val="00343D64"/>
    <w:rsid w:val="00353643"/>
    <w:rsid w:val="00356A51"/>
    <w:rsid w:val="003619B9"/>
    <w:rsid w:val="00371214"/>
    <w:rsid w:val="00371EF3"/>
    <w:rsid w:val="00373276"/>
    <w:rsid w:val="0037609A"/>
    <w:rsid w:val="003762D9"/>
    <w:rsid w:val="003852C6"/>
    <w:rsid w:val="003A2A8D"/>
    <w:rsid w:val="003A7AA1"/>
    <w:rsid w:val="003B10CC"/>
    <w:rsid w:val="003B4867"/>
    <w:rsid w:val="003C490F"/>
    <w:rsid w:val="003D1537"/>
    <w:rsid w:val="003E72E6"/>
    <w:rsid w:val="003F233C"/>
    <w:rsid w:val="004054A7"/>
    <w:rsid w:val="00405DB0"/>
    <w:rsid w:val="00406427"/>
    <w:rsid w:val="00406790"/>
    <w:rsid w:val="0042691F"/>
    <w:rsid w:val="004301A6"/>
    <w:rsid w:val="0043576F"/>
    <w:rsid w:val="00437893"/>
    <w:rsid w:val="00440174"/>
    <w:rsid w:val="00441C4B"/>
    <w:rsid w:val="0044320A"/>
    <w:rsid w:val="004610CA"/>
    <w:rsid w:val="0046139A"/>
    <w:rsid w:val="0046178F"/>
    <w:rsid w:val="004759F6"/>
    <w:rsid w:val="0048490A"/>
    <w:rsid w:val="004856D7"/>
    <w:rsid w:val="00494F81"/>
    <w:rsid w:val="00497190"/>
    <w:rsid w:val="00497CA9"/>
    <w:rsid w:val="004A3986"/>
    <w:rsid w:val="004B36F4"/>
    <w:rsid w:val="004B7833"/>
    <w:rsid w:val="004C0786"/>
    <w:rsid w:val="004D19FC"/>
    <w:rsid w:val="004D3B3D"/>
    <w:rsid w:val="004E6299"/>
    <w:rsid w:val="004E6CD5"/>
    <w:rsid w:val="004E71C2"/>
    <w:rsid w:val="004E7353"/>
    <w:rsid w:val="004F16FD"/>
    <w:rsid w:val="004F23FA"/>
    <w:rsid w:val="004F589C"/>
    <w:rsid w:val="004F7223"/>
    <w:rsid w:val="0050264F"/>
    <w:rsid w:val="0050414E"/>
    <w:rsid w:val="005107C5"/>
    <w:rsid w:val="0051370F"/>
    <w:rsid w:val="005274E7"/>
    <w:rsid w:val="00533479"/>
    <w:rsid w:val="00533BAC"/>
    <w:rsid w:val="00553196"/>
    <w:rsid w:val="005534EA"/>
    <w:rsid w:val="00554465"/>
    <w:rsid w:val="00563AD8"/>
    <w:rsid w:val="005641A3"/>
    <w:rsid w:val="0056596B"/>
    <w:rsid w:val="00570E5A"/>
    <w:rsid w:val="00574204"/>
    <w:rsid w:val="00576E3D"/>
    <w:rsid w:val="00586186"/>
    <w:rsid w:val="0059209C"/>
    <w:rsid w:val="0059438F"/>
    <w:rsid w:val="0059490E"/>
    <w:rsid w:val="005955BE"/>
    <w:rsid w:val="005A483D"/>
    <w:rsid w:val="005B6419"/>
    <w:rsid w:val="005C32DF"/>
    <w:rsid w:val="005C6006"/>
    <w:rsid w:val="005C7247"/>
    <w:rsid w:val="005D11E2"/>
    <w:rsid w:val="005D4389"/>
    <w:rsid w:val="005D7034"/>
    <w:rsid w:val="005E07FB"/>
    <w:rsid w:val="005E6A4C"/>
    <w:rsid w:val="005E762D"/>
    <w:rsid w:val="005F323C"/>
    <w:rsid w:val="006041E1"/>
    <w:rsid w:val="00607AA6"/>
    <w:rsid w:val="00610281"/>
    <w:rsid w:val="00610886"/>
    <w:rsid w:val="00611D50"/>
    <w:rsid w:val="006129BA"/>
    <w:rsid w:val="00620E51"/>
    <w:rsid w:val="006240B9"/>
    <w:rsid w:val="00626AFE"/>
    <w:rsid w:val="00632C24"/>
    <w:rsid w:val="00636E2E"/>
    <w:rsid w:val="00651313"/>
    <w:rsid w:val="0065315B"/>
    <w:rsid w:val="006612BC"/>
    <w:rsid w:val="00661FC5"/>
    <w:rsid w:val="006807B0"/>
    <w:rsid w:val="00687291"/>
    <w:rsid w:val="00696B72"/>
    <w:rsid w:val="00697A77"/>
    <w:rsid w:val="006A13EE"/>
    <w:rsid w:val="006A3F92"/>
    <w:rsid w:val="006B2A58"/>
    <w:rsid w:val="006B407A"/>
    <w:rsid w:val="006B77FD"/>
    <w:rsid w:val="006D2180"/>
    <w:rsid w:val="006D70BA"/>
    <w:rsid w:val="006E0933"/>
    <w:rsid w:val="006E34EE"/>
    <w:rsid w:val="006E52FA"/>
    <w:rsid w:val="006E759A"/>
    <w:rsid w:val="006F45DA"/>
    <w:rsid w:val="00703FFE"/>
    <w:rsid w:val="00716E6F"/>
    <w:rsid w:val="00734E5F"/>
    <w:rsid w:val="0074159A"/>
    <w:rsid w:val="0074177F"/>
    <w:rsid w:val="00755D95"/>
    <w:rsid w:val="00760CED"/>
    <w:rsid w:val="007677EA"/>
    <w:rsid w:val="007677F6"/>
    <w:rsid w:val="00781ECF"/>
    <w:rsid w:val="00782964"/>
    <w:rsid w:val="00783025"/>
    <w:rsid w:val="007906C9"/>
    <w:rsid w:val="00792AA3"/>
    <w:rsid w:val="00796FEA"/>
    <w:rsid w:val="007973BE"/>
    <w:rsid w:val="007A550B"/>
    <w:rsid w:val="007B4D51"/>
    <w:rsid w:val="007B6FF5"/>
    <w:rsid w:val="007C07C6"/>
    <w:rsid w:val="007C16F9"/>
    <w:rsid w:val="007C1B49"/>
    <w:rsid w:val="007C30B2"/>
    <w:rsid w:val="007C5125"/>
    <w:rsid w:val="007C517B"/>
    <w:rsid w:val="007C71F3"/>
    <w:rsid w:val="007D40B6"/>
    <w:rsid w:val="007E4D10"/>
    <w:rsid w:val="007E4D71"/>
    <w:rsid w:val="008028FE"/>
    <w:rsid w:val="008032EF"/>
    <w:rsid w:val="00810CC4"/>
    <w:rsid w:val="0081181D"/>
    <w:rsid w:val="00815DFF"/>
    <w:rsid w:val="0082055B"/>
    <w:rsid w:val="008212E7"/>
    <w:rsid w:val="008213A9"/>
    <w:rsid w:val="00825B49"/>
    <w:rsid w:val="00833124"/>
    <w:rsid w:val="0083793D"/>
    <w:rsid w:val="00844925"/>
    <w:rsid w:val="00846377"/>
    <w:rsid w:val="008950FA"/>
    <w:rsid w:val="00896938"/>
    <w:rsid w:val="008A1320"/>
    <w:rsid w:val="008A4853"/>
    <w:rsid w:val="008A663D"/>
    <w:rsid w:val="008B3BA5"/>
    <w:rsid w:val="008B50F5"/>
    <w:rsid w:val="008B62B5"/>
    <w:rsid w:val="008C0B98"/>
    <w:rsid w:val="008D16F3"/>
    <w:rsid w:val="008D40EA"/>
    <w:rsid w:val="008E6EBB"/>
    <w:rsid w:val="008F2084"/>
    <w:rsid w:val="008F507E"/>
    <w:rsid w:val="008F6868"/>
    <w:rsid w:val="0090233E"/>
    <w:rsid w:val="009103DE"/>
    <w:rsid w:val="00923CD9"/>
    <w:rsid w:val="0092519E"/>
    <w:rsid w:val="0093100D"/>
    <w:rsid w:val="00934C1F"/>
    <w:rsid w:val="009401FE"/>
    <w:rsid w:val="009423AE"/>
    <w:rsid w:val="00947EBE"/>
    <w:rsid w:val="00956937"/>
    <w:rsid w:val="00956D18"/>
    <w:rsid w:val="009574B5"/>
    <w:rsid w:val="00960495"/>
    <w:rsid w:val="00961D7E"/>
    <w:rsid w:val="009652CD"/>
    <w:rsid w:val="00967C6D"/>
    <w:rsid w:val="00980A84"/>
    <w:rsid w:val="00981379"/>
    <w:rsid w:val="00983043"/>
    <w:rsid w:val="00986815"/>
    <w:rsid w:val="009946B8"/>
    <w:rsid w:val="00994951"/>
    <w:rsid w:val="009972B0"/>
    <w:rsid w:val="009974FF"/>
    <w:rsid w:val="009B34D6"/>
    <w:rsid w:val="009B4BA5"/>
    <w:rsid w:val="009B5EC7"/>
    <w:rsid w:val="009C0B1A"/>
    <w:rsid w:val="009C6B85"/>
    <w:rsid w:val="009C7065"/>
    <w:rsid w:val="009E5FF2"/>
    <w:rsid w:val="009E6C6B"/>
    <w:rsid w:val="009F12E9"/>
    <w:rsid w:val="009F4E47"/>
    <w:rsid w:val="009F505B"/>
    <w:rsid w:val="009F5A3F"/>
    <w:rsid w:val="009F6356"/>
    <w:rsid w:val="00A01056"/>
    <w:rsid w:val="00A15699"/>
    <w:rsid w:val="00A20A5C"/>
    <w:rsid w:val="00A24E44"/>
    <w:rsid w:val="00A300B8"/>
    <w:rsid w:val="00A31CD7"/>
    <w:rsid w:val="00A35554"/>
    <w:rsid w:val="00A377FC"/>
    <w:rsid w:val="00A46F53"/>
    <w:rsid w:val="00A53BC1"/>
    <w:rsid w:val="00A568C2"/>
    <w:rsid w:val="00A61D76"/>
    <w:rsid w:val="00A9056E"/>
    <w:rsid w:val="00A9261C"/>
    <w:rsid w:val="00A9372C"/>
    <w:rsid w:val="00AA0445"/>
    <w:rsid w:val="00AA16E7"/>
    <w:rsid w:val="00AA4871"/>
    <w:rsid w:val="00AA7BF0"/>
    <w:rsid w:val="00AB0176"/>
    <w:rsid w:val="00AB2669"/>
    <w:rsid w:val="00AC3BD0"/>
    <w:rsid w:val="00AC5598"/>
    <w:rsid w:val="00AD0B9F"/>
    <w:rsid w:val="00AE02F3"/>
    <w:rsid w:val="00AE7642"/>
    <w:rsid w:val="00AF31DD"/>
    <w:rsid w:val="00AF3BBD"/>
    <w:rsid w:val="00AF516B"/>
    <w:rsid w:val="00B03EBC"/>
    <w:rsid w:val="00B17525"/>
    <w:rsid w:val="00B23500"/>
    <w:rsid w:val="00B300FD"/>
    <w:rsid w:val="00B33B4F"/>
    <w:rsid w:val="00B43EF5"/>
    <w:rsid w:val="00B446AD"/>
    <w:rsid w:val="00B448D7"/>
    <w:rsid w:val="00B47147"/>
    <w:rsid w:val="00B50247"/>
    <w:rsid w:val="00B531F5"/>
    <w:rsid w:val="00B557C8"/>
    <w:rsid w:val="00B65C3C"/>
    <w:rsid w:val="00B80605"/>
    <w:rsid w:val="00B819EC"/>
    <w:rsid w:val="00B85A8A"/>
    <w:rsid w:val="00B927B8"/>
    <w:rsid w:val="00B94209"/>
    <w:rsid w:val="00B950D2"/>
    <w:rsid w:val="00B963D8"/>
    <w:rsid w:val="00BB113F"/>
    <w:rsid w:val="00BC2F28"/>
    <w:rsid w:val="00BC58C3"/>
    <w:rsid w:val="00BD198C"/>
    <w:rsid w:val="00BD201E"/>
    <w:rsid w:val="00BD31BD"/>
    <w:rsid w:val="00BE3B09"/>
    <w:rsid w:val="00BE4B5A"/>
    <w:rsid w:val="00BE56D4"/>
    <w:rsid w:val="00BF1F02"/>
    <w:rsid w:val="00BF2A22"/>
    <w:rsid w:val="00BF695D"/>
    <w:rsid w:val="00BF6F82"/>
    <w:rsid w:val="00C0056F"/>
    <w:rsid w:val="00C04C20"/>
    <w:rsid w:val="00C07D61"/>
    <w:rsid w:val="00C13A1E"/>
    <w:rsid w:val="00C146B8"/>
    <w:rsid w:val="00C15265"/>
    <w:rsid w:val="00C3093C"/>
    <w:rsid w:val="00C346D6"/>
    <w:rsid w:val="00C430E1"/>
    <w:rsid w:val="00C44635"/>
    <w:rsid w:val="00C631D8"/>
    <w:rsid w:val="00C64089"/>
    <w:rsid w:val="00C65CCA"/>
    <w:rsid w:val="00C73F99"/>
    <w:rsid w:val="00C81DF9"/>
    <w:rsid w:val="00C85F2D"/>
    <w:rsid w:val="00C90377"/>
    <w:rsid w:val="00CA4CDC"/>
    <w:rsid w:val="00CA6ED1"/>
    <w:rsid w:val="00CB1E68"/>
    <w:rsid w:val="00CB42B6"/>
    <w:rsid w:val="00CC307A"/>
    <w:rsid w:val="00CC7631"/>
    <w:rsid w:val="00CD03B0"/>
    <w:rsid w:val="00CF179C"/>
    <w:rsid w:val="00CF2365"/>
    <w:rsid w:val="00D0170C"/>
    <w:rsid w:val="00D102C4"/>
    <w:rsid w:val="00D10E9E"/>
    <w:rsid w:val="00D20EB2"/>
    <w:rsid w:val="00D409D2"/>
    <w:rsid w:val="00D41151"/>
    <w:rsid w:val="00D42F16"/>
    <w:rsid w:val="00D63394"/>
    <w:rsid w:val="00D65AE9"/>
    <w:rsid w:val="00D70C6D"/>
    <w:rsid w:val="00D8018C"/>
    <w:rsid w:val="00D8035E"/>
    <w:rsid w:val="00D8137C"/>
    <w:rsid w:val="00DA026F"/>
    <w:rsid w:val="00DA6E0E"/>
    <w:rsid w:val="00DB1AD9"/>
    <w:rsid w:val="00DB3490"/>
    <w:rsid w:val="00DC0615"/>
    <w:rsid w:val="00DC0BD0"/>
    <w:rsid w:val="00DC4A22"/>
    <w:rsid w:val="00DC6735"/>
    <w:rsid w:val="00DE5984"/>
    <w:rsid w:val="00DE6253"/>
    <w:rsid w:val="00DE74FB"/>
    <w:rsid w:val="00DF2A13"/>
    <w:rsid w:val="00DF4816"/>
    <w:rsid w:val="00DF7E72"/>
    <w:rsid w:val="00E041D4"/>
    <w:rsid w:val="00E11607"/>
    <w:rsid w:val="00E12149"/>
    <w:rsid w:val="00E145A9"/>
    <w:rsid w:val="00E15E00"/>
    <w:rsid w:val="00E17267"/>
    <w:rsid w:val="00E1782D"/>
    <w:rsid w:val="00E256F5"/>
    <w:rsid w:val="00E31841"/>
    <w:rsid w:val="00E3466D"/>
    <w:rsid w:val="00E361FF"/>
    <w:rsid w:val="00E559CA"/>
    <w:rsid w:val="00E55B33"/>
    <w:rsid w:val="00E57B0B"/>
    <w:rsid w:val="00E73800"/>
    <w:rsid w:val="00E83D10"/>
    <w:rsid w:val="00E91116"/>
    <w:rsid w:val="00E91542"/>
    <w:rsid w:val="00EA14B1"/>
    <w:rsid w:val="00EA6B1F"/>
    <w:rsid w:val="00EB6BC6"/>
    <w:rsid w:val="00EC4ACE"/>
    <w:rsid w:val="00ED29FF"/>
    <w:rsid w:val="00ED4390"/>
    <w:rsid w:val="00ED5EE6"/>
    <w:rsid w:val="00EE324C"/>
    <w:rsid w:val="00EE37C2"/>
    <w:rsid w:val="00EE665C"/>
    <w:rsid w:val="00F02412"/>
    <w:rsid w:val="00F0630F"/>
    <w:rsid w:val="00F06D4B"/>
    <w:rsid w:val="00F131F5"/>
    <w:rsid w:val="00F15D51"/>
    <w:rsid w:val="00F17836"/>
    <w:rsid w:val="00F305D1"/>
    <w:rsid w:val="00F30F9F"/>
    <w:rsid w:val="00F35618"/>
    <w:rsid w:val="00F3615E"/>
    <w:rsid w:val="00F462ED"/>
    <w:rsid w:val="00F4764C"/>
    <w:rsid w:val="00F50406"/>
    <w:rsid w:val="00F5154F"/>
    <w:rsid w:val="00F638CE"/>
    <w:rsid w:val="00F66EAE"/>
    <w:rsid w:val="00F6746B"/>
    <w:rsid w:val="00F70098"/>
    <w:rsid w:val="00F740EB"/>
    <w:rsid w:val="00F7428C"/>
    <w:rsid w:val="00F8198E"/>
    <w:rsid w:val="00F877E8"/>
    <w:rsid w:val="00F87F82"/>
    <w:rsid w:val="00F90094"/>
    <w:rsid w:val="00F94027"/>
    <w:rsid w:val="00F94867"/>
    <w:rsid w:val="00FA3C4D"/>
    <w:rsid w:val="00FA6B9F"/>
    <w:rsid w:val="00FC220C"/>
    <w:rsid w:val="00FC3BD2"/>
    <w:rsid w:val="00FC5511"/>
    <w:rsid w:val="00FD11EB"/>
    <w:rsid w:val="00FD15C7"/>
    <w:rsid w:val="00FD2849"/>
    <w:rsid w:val="00FD3A66"/>
    <w:rsid w:val="00FD3B17"/>
    <w:rsid w:val="00FD74DF"/>
    <w:rsid w:val="00FE62CD"/>
    <w:rsid w:val="00FF10DD"/>
    <w:rsid w:val="00FF2158"/>
    <w:rsid w:val="00FF25BA"/>
    <w:rsid w:val="00FF4A27"/>
    <w:rsid w:val="00FF5517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1A9186"/>
  <w15:chartTrackingRefBased/>
  <w15:docId w15:val="{74CA327A-FB28-42C3-804B-D1DF1A50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</w:style>
  <w:style w:type="paragraph" w:styleId="Heading1">
    <w:name w:val="heading 1"/>
    <w:basedOn w:val="Normal"/>
    <w:next w:val="Normal"/>
    <w:qFormat/>
    <w:rsid w:val="006F45DA"/>
    <w:pPr>
      <w:keepNext/>
      <w:numPr>
        <w:numId w:val="3"/>
      </w:numPr>
      <w:spacing w:before="120" w:after="60"/>
      <w:outlineLvl w:val="0"/>
    </w:pPr>
    <w:rPr>
      <w:rFonts w:ascii="Arial" w:hAnsi="Arial"/>
      <w:b/>
      <w:bCs/>
      <w:sz w:val="28"/>
      <w:szCs w:val="24"/>
    </w:rPr>
  </w:style>
  <w:style w:type="paragraph" w:styleId="Heading2">
    <w:name w:val="heading 2"/>
    <w:basedOn w:val="Heading1"/>
    <w:next w:val="Normal"/>
    <w:link w:val="Heading2Char"/>
    <w:qFormat/>
    <w:rsid w:val="006F45DA"/>
    <w:pPr>
      <w:numPr>
        <w:ilvl w:val="1"/>
      </w:numPr>
      <w:outlineLvl w:val="1"/>
    </w:pPr>
    <w:rPr>
      <w:sz w:val="24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autoRedefine/>
    <w:uiPriority w:val="39"/>
    <w:rsid w:val="002F2152"/>
    <w:pPr>
      <w:tabs>
        <w:tab w:val="left" w:pos="960"/>
        <w:tab w:val="right" w:pos="9360"/>
      </w:tabs>
      <w:ind w:left="432" w:right="720"/>
    </w:pPr>
    <w:rPr>
      <w:noProof/>
      <w:lang w:val="sr-Latn-CS"/>
    </w:rPr>
  </w:style>
  <w:style w:type="paragraph" w:styleId="TOC3">
    <w:name w:val="toc 3"/>
    <w:basedOn w:val="Normal"/>
    <w:next w:val="Normal"/>
    <w:autoRedefine/>
    <w:uiPriority w:val="39"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color w:val="FF00FF"/>
      <w:sz w:val="16"/>
      <w:szCs w:val="16"/>
      <w:shd w:val="clear" w:color="auto" w:fill="FFFF99"/>
    </w:rPr>
  </w:style>
  <w:style w:type="paragraph" w:styleId="CommentText">
    <w:name w:val="annotation text"/>
    <w:basedOn w:val="Normal"/>
    <w:semiHidden/>
    <w:pPr>
      <w:spacing w:line="240" w:lineRule="auto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character" w:customStyle="1" w:styleId="SoDAField">
    <w:name w:val="SoDA Field"/>
    <w:rPr>
      <w:color w:val="0000FF"/>
    </w:rPr>
  </w:style>
  <w:style w:type="paragraph" w:customStyle="1" w:styleId="NormalIndent0">
    <w:name w:val="NormalIndent"/>
    <w:basedOn w:val="Normal"/>
    <w:pPr>
      <w:tabs>
        <w:tab w:val="left" w:pos="2835"/>
      </w:tabs>
      <w:spacing w:line="240" w:lineRule="auto"/>
      <w:ind w:left="567"/>
    </w:p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rFonts w:ascii="Arial" w:hAnsi="Arial"/>
    </w:rPr>
  </w:style>
  <w:style w:type="paragraph" w:styleId="BodyTextIndent">
    <w:name w:val="Body Text Indent"/>
    <w:basedOn w:val="Normal"/>
    <w:pPr>
      <w:spacing w:line="240" w:lineRule="auto"/>
      <w:ind w:left="270"/>
    </w:pPr>
    <w:rPr>
      <w:kern w:val="28"/>
    </w:rPr>
  </w:style>
  <w:style w:type="paragraph" w:customStyle="1" w:styleId="SectionTitle">
    <w:name w:val="Section Title"/>
    <w:basedOn w:val="Normal"/>
    <w:next w:val="Normal"/>
    <w:pPr>
      <w:spacing w:before="240" w:after="60" w:line="240" w:lineRule="auto"/>
    </w:pPr>
    <w:rPr>
      <w:rFonts w:ascii="Arial" w:hAnsi="Arial"/>
      <w:kern w:val="28"/>
      <w:szCs w:val="24"/>
    </w:rPr>
  </w:style>
  <w:style w:type="paragraph" w:customStyle="1" w:styleId="ReportTitle">
    <w:name w:val="Report Title"/>
    <w:basedOn w:val="Normal"/>
    <w:pPr>
      <w:spacing w:after="240" w:line="240" w:lineRule="auto"/>
      <w:jc w:val="center"/>
    </w:pPr>
    <w:rPr>
      <w:rFonts w:ascii="Arial" w:hAnsi="Arial"/>
      <w:b/>
      <w:bCs/>
      <w:sz w:val="32"/>
      <w:szCs w:val="32"/>
    </w:rPr>
  </w:style>
  <w:style w:type="paragraph" w:customStyle="1" w:styleId="Documentation">
    <w:name w:val="Documentation"/>
    <w:basedOn w:val="Normal"/>
    <w:pPr>
      <w:spacing w:after="120" w:line="240" w:lineRule="auto"/>
      <w:ind w:left="720"/>
    </w:pPr>
    <w:rPr>
      <w:color w:val="000000"/>
    </w:rPr>
  </w:style>
  <w:style w:type="paragraph" w:styleId="BalloonText">
    <w:name w:val="Balloon Text"/>
    <w:basedOn w:val="Normal"/>
    <w:semiHidden/>
    <w:rsid w:val="000B04BC"/>
    <w:rPr>
      <w:rFonts w:ascii="Tahoma" w:hAnsi="Tahoma" w:cs="Tahoma"/>
      <w:sz w:val="16"/>
      <w:szCs w:val="16"/>
    </w:rPr>
  </w:style>
  <w:style w:type="character" w:customStyle="1" w:styleId="StilReferencakomentaraArial">
    <w:name w:val="Stil Referenca komentara + Arial"/>
    <w:rsid w:val="00F5154F"/>
    <w:rPr>
      <w:rFonts w:ascii="Arial" w:hAnsi="Arial"/>
      <w:color w:val="auto"/>
      <w:sz w:val="16"/>
      <w:szCs w:val="16"/>
      <w:shd w:val="clear" w:color="auto" w:fill="FFFF99"/>
    </w:rPr>
  </w:style>
  <w:style w:type="character" w:customStyle="1" w:styleId="TitleChar">
    <w:name w:val="Title Char"/>
    <w:link w:val="Title"/>
    <w:rsid w:val="008F6868"/>
    <w:rPr>
      <w:rFonts w:ascii="Arial" w:hAnsi="Arial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323B12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10886"/>
    <w:pPr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character" w:styleId="Hyperlink">
    <w:name w:val="Hyperlink"/>
    <w:uiPriority w:val="99"/>
    <w:unhideWhenUsed/>
    <w:rsid w:val="00610886"/>
    <w:rPr>
      <w:color w:val="0563C1"/>
      <w:u w:val="single"/>
    </w:rPr>
  </w:style>
  <w:style w:type="character" w:customStyle="1" w:styleId="Heading2Char">
    <w:name w:val="Heading 2 Char"/>
    <w:link w:val="Heading2"/>
    <w:rsid w:val="00610886"/>
    <w:rPr>
      <w:rFonts w:ascii="Arial" w:hAnsi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1033\So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49A6F-8C10-4924-B000-CFF7C2D0C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SoDA.dot</Template>
  <TotalTime>5</TotalTime>
  <Pages>21</Pages>
  <Words>2072</Words>
  <Characters>11812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Rational Unified Process Use-Case Model Survey</vt:lpstr>
    </vt:vector>
  </TitlesOfParts>
  <Company>Rational Software Corp.</Company>
  <LinksUpToDate>false</LinksUpToDate>
  <CharactersWithSpaces>13857</CharactersWithSpaces>
  <SharedDoc>false</SharedDoc>
  <HLinks>
    <vt:vector size="180" baseType="variant">
      <vt:variant>
        <vt:i4>1900598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_Toc232939595</vt:lpwstr>
      </vt:variant>
      <vt:variant>
        <vt:i4>1900598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_Toc232939594</vt:lpwstr>
      </vt:variant>
      <vt:variant>
        <vt:i4>1900598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_Toc232939593</vt:lpwstr>
      </vt:variant>
      <vt:variant>
        <vt:i4>1900598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_Toc232939592</vt:lpwstr>
      </vt:variant>
      <vt:variant>
        <vt:i4>1900598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_Toc232939591</vt:lpwstr>
      </vt:variant>
      <vt:variant>
        <vt:i4>1900598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_Toc232939590</vt:lpwstr>
      </vt:variant>
      <vt:variant>
        <vt:i4>1835062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_Toc232939589</vt:lpwstr>
      </vt:variant>
      <vt:variant>
        <vt:i4>1835062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_Toc232939588</vt:lpwstr>
      </vt:variant>
      <vt:variant>
        <vt:i4>1835062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_Toc232939587</vt:lpwstr>
      </vt:variant>
      <vt:variant>
        <vt:i4>1835062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_Toc232939586</vt:lpwstr>
      </vt:variant>
      <vt:variant>
        <vt:i4>1835062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_Toc232939585</vt:lpwstr>
      </vt:variant>
      <vt:variant>
        <vt:i4>1835062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_Toc232939584</vt:lpwstr>
      </vt:variant>
      <vt:variant>
        <vt:i4>1835062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_Toc232939583</vt:lpwstr>
      </vt:variant>
      <vt:variant>
        <vt:i4>1835062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_Toc232939582</vt:lpwstr>
      </vt:variant>
      <vt:variant>
        <vt:i4>1835062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_Toc232939581</vt:lpwstr>
      </vt:variant>
      <vt:variant>
        <vt:i4>1835062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_Toc232939580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_Toc232939579</vt:lpwstr>
      </vt:variant>
      <vt:variant>
        <vt:i4>1245238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_Toc232939578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_Toc232939577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_Toc232939576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_Toc232939575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_Toc232939574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_Toc232939573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_Toc232939572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_Toc232939571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_Toc232939570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_Toc232939569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_Toc232939568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_Toc232939567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_Toc232939566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Rational Unified Process Use-Case Model Survey</dc:title>
  <dc:subject>Project Name</dc:subject>
  <dc:creator>Company Name</dc:creator>
  <cp:keywords/>
  <dc:description/>
  <cp:lastModifiedBy>Veljko Tosic</cp:lastModifiedBy>
  <cp:revision>2</cp:revision>
  <dcterms:created xsi:type="dcterms:W3CDTF">2026-06-21T14:31:00Z</dcterms:created>
  <dcterms:modified xsi:type="dcterms:W3CDTF">2026-06-21T14:31:00Z</dcterms:modified>
</cp:coreProperties>
</file>
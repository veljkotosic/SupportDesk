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1446" w14:textId="77777777" w:rsidR="00EA141E" w:rsidRPr="00A22BAC" w:rsidRDefault="00EA141E" w:rsidP="00EA141E">
      <w:pPr>
        <w:pStyle w:val="Title"/>
        <w:tabs>
          <w:tab w:val="left" w:pos="2970"/>
          <w:tab w:val="left" w:pos="3060"/>
        </w:tabs>
        <w:jc w:val="right"/>
        <w:rPr>
          <w:lang w:val="sr-Latn-RS"/>
        </w:rPr>
      </w:pPr>
      <w:r>
        <w:rPr>
          <w:lang w:val="sr-Latn-RS"/>
        </w:rPr>
        <w:t>SupportDesk</w:t>
      </w:r>
    </w:p>
    <w:p w14:paraId="4ED479C6" w14:textId="77777777" w:rsidR="00EA141E" w:rsidRPr="00A22BAC" w:rsidRDefault="00EA141E" w:rsidP="00EA141E">
      <w:pPr>
        <w:pStyle w:val="Title"/>
        <w:jc w:val="right"/>
        <w:rPr>
          <w:lang w:val="sr-Latn-RS"/>
        </w:rPr>
      </w:pPr>
      <w:r>
        <w:rPr>
          <w:lang w:val="sr-Latn-RS"/>
        </w:rPr>
        <w:t>Platforma za brzu i jednostavnu korisničku podršku</w:t>
      </w:r>
    </w:p>
    <w:p w14:paraId="4850918C" w14:textId="77777777" w:rsidR="00EA141E" w:rsidRDefault="00EA141E" w:rsidP="00EA141E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55EC81EC" w14:textId="1881C5F5" w:rsidR="00EA141E" w:rsidRPr="006F61C6" w:rsidRDefault="00EA141E" w:rsidP="00EA141E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6D41214F" w14:textId="77777777" w:rsidR="00EA141E" w:rsidRPr="006F61C6" w:rsidRDefault="00EA141E" w:rsidP="00EA141E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6A7C716" w14:textId="77777777" w:rsidR="00EA141E" w:rsidRPr="006F61C6" w:rsidRDefault="00EA141E" w:rsidP="00EA141E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Verzija 1.0</w:t>
      </w:r>
    </w:p>
    <w:p w14:paraId="662D4E08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7"/>
          <w:footerReference w:type="even" r:id="rId8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7317703B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21D84F65" w14:textId="77777777">
        <w:tc>
          <w:tcPr>
            <w:tcW w:w="2304" w:type="dxa"/>
          </w:tcPr>
          <w:p w14:paraId="653973C7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681B8C4E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03E28593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242B07D5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3372D3" w14:paraId="32A4F12D" w14:textId="77777777">
        <w:tc>
          <w:tcPr>
            <w:tcW w:w="2304" w:type="dxa"/>
          </w:tcPr>
          <w:p w14:paraId="026AA771" w14:textId="26475BE8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22</w:t>
            </w:r>
            <w:r w:rsidR="003372D3">
              <w:rPr>
                <w:lang w:val="sr-Latn-CS"/>
              </w:rPr>
              <w:t>.03.2007</w:t>
            </w:r>
            <w:r w:rsidR="004E1AC4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50A6540B" w14:textId="0EE550B6" w:rsidR="003372D3" w:rsidRPr="003372D3" w:rsidRDefault="004E1AC4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17F31A78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31071EA0" w14:textId="77777777" w:rsidR="003372D3" w:rsidRDefault="004E1AC4" w:rsidP="003372D3">
            <w:pPr>
              <w:pStyle w:val="Tabletext"/>
              <w:rPr>
                <w:lang w:val="sr-Latn-RS"/>
              </w:rPr>
            </w:pPr>
            <w:r>
              <w:rPr>
                <w:lang w:val="sr-Latn-CS"/>
              </w:rPr>
              <w:t>Veljko To</w:t>
            </w:r>
            <w:r>
              <w:rPr>
                <w:lang w:val="sr-Latn-RS"/>
              </w:rPr>
              <w:t>šić</w:t>
            </w:r>
          </w:p>
          <w:p w14:paraId="644B2A5C" w14:textId="35EB89FC" w:rsidR="004E1AC4" w:rsidRPr="004E1AC4" w:rsidRDefault="004E1AC4" w:rsidP="003372D3">
            <w:pPr>
              <w:pStyle w:val="Tabletext"/>
              <w:rPr>
                <w:lang w:val="sr-Latn-RS"/>
              </w:rPr>
            </w:pPr>
            <w:r>
              <w:rPr>
                <w:lang w:val="sr-Latn-RS"/>
              </w:rPr>
              <w:t>Mihajlo Stevanović</w:t>
            </w:r>
          </w:p>
        </w:tc>
      </w:tr>
      <w:tr w:rsidR="003372D3" w:rsidRPr="003372D3" w14:paraId="266EF628" w14:textId="77777777">
        <w:tc>
          <w:tcPr>
            <w:tcW w:w="2304" w:type="dxa"/>
          </w:tcPr>
          <w:p w14:paraId="7CC51872" w14:textId="2ECDBFE4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3047CA19" w14:textId="3EC536A2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D20DE26" w14:textId="486193D8" w:rsidR="003372D3" w:rsidRPr="00397DD2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00F73312" w14:textId="0130CE28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3FD0DB7C" w14:textId="77777777">
        <w:tc>
          <w:tcPr>
            <w:tcW w:w="2304" w:type="dxa"/>
          </w:tcPr>
          <w:p w14:paraId="09E6345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5F731B2D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5DE67190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6C9F8C28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14BFF97D" w14:textId="77777777">
        <w:tc>
          <w:tcPr>
            <w:tcW w:w="2304" w:type="dxa"/>
          </w:tcPr>
          <w:p w14:paraId="4A80EEC0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F54194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859ED30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5CED401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23D2E90F" w14:textId="77777777" w:rsidR="00206E1F" w:rsidRPr="003372D3" w:rsidRDefault="00206E1F">
      <w:pPr>
        <w:rPr>
          <w:lang w:val="sr-Latn-CS"/>
        </w:rPr>
      </w:pPr>
    </w:p>
    <w:p w14:paraId="6D43A436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1C7E0FA5" w14:textId="0CC3D684" w:rsidR="007B68FC" w:rsidRDefault="00206E1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7B68FC" w:rsidRPr="00B14750">
        <w:rPr>
          <w:noProof/>
          <w:lang w:val="sr-Latn-CS"/>
        </w:rPr>
        <w:t>1.</w:t>
      </w:r>
      <w:r w:rsidR="007B68FC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="007B68FC" w:rsidRPr="00B14750">
        <w:rPr>
          <w:noProof/>
          <w:lang w:val="sr-Latn-CS"/>
        </w:rPr>
        <w:t>Cilj dokumenta</w:t>
      </w:r>
      <w:r w:rsidR="007B68FC">
        <w:rPr>
          <w:noProof/>
        </w:rPr>
        <w:tab/>
      </w:r>
      <w:r w:rsidR="007B68FC">
        <w:rPr>
          <w:noProof/>
        </w:rPr>
        <w:fldChar w:fldCharType="begin"/>
      </w:r>
      <w:r w:rsidR="007B68FC">
        <w:rPr>
          <w:noProof/>
        </w:rPr>
        <w:instrText xml:space="preserve"> PAGEREF _Toc229341707 \h </w:instrText>
      </w:r>
      <w:r w:rsidR="007B68FC">
        <w:rPr>
          <w:noProof/>
        </w:rPr>
      </w:r>
      <w:r w:rsidR="007B68FC">
        <w:rPr>
          <w:noProof/>
        </w:rPr>
        <w:fldChar w:fldCharType="separate"/>
      </w:r>
      <w:r w:rsidR="007B68FC">
        <w:rPr>
          <w:noProof/>
        </w:rPr>
        <w:t>4</w:t>
      </w:r>
      <w:r w:rsidR="007B68FC">
        <w:rPr>
          <w:noProof/>
        </w:rPr>
        <w:fldChar w:fldCharType="end"/>
      </w:r>
    </w:p>
    <w:p w14:paraId="2B2AFA0B" w14:textId="0E966F7F" w:rsidR="007B68FC" w:rsidRDefault="007B68F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AC74E51" w14:textId="0101A8C3" w:rsidR="007B68FC" w:rsidRDefault="007B68F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14367E" w14:textId="0DF59600" w:rsidR="007B68FC" w:rsidRDefault="007B68F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Pregled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17B5B0A" w14:textId="7F329A42" w:rsidR="007B68FC" w:rsidRDefault="007B68F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604B40" w14:textId="78A0D4C5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5.1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Customer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D33AE11" w14:textId="642E6A0A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5.2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Support Agent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A99786" w14:textId="14CE10A8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5.3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Šef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F269EE3" w14:textId="7F109925" w:rsidR="007B68FC" w:rsidRDefault="007B68F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7AA2E94" w14:textId="5CC6542B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početne stranice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6C9B283" w14:textId="3FEA3D6D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Promena teme prikaza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2D2481E" w14:textId="68740B93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Registracija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825A2C1" w14:textId="0DC45E40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Prijavljivanje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6E1A99F" w14:textId="2EE21DF0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klijentske kontrolne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A34F4A1" w14:textId="1AD04697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Kreiranje novog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99A35A" w14:textId="43E642A9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detalja tiketa od strane klijenta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D1C6585" w14:textId="2C5A3AAC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Slanje poruke u tiketu od strane klijenta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56F9780" w14:textId="6809BD27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Ocenjivanje rešenja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513F0D3" w14:textId="1CA5940E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administratorske kontrolne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90ABB00" w14:textId="49ADFA62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spiska tiketa za podršku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BB4BB81" w14:textId="598EE784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detalja tiketa od strane podrške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F8A08CD" w14:textId="7CFFA77F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Automatsko dodeljivanje tiketa agentu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805826" w14:textId="303481E9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Slanje odgovora klijentu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FC25BB6" w14:textId="6A7B8C95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Korišćenje šablonskog odgovora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E45078C" w14:textId="7A6242F2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Dodavanje interne beleške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93F42B4" w14:textId="29DDEE71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Zatvaranje tiketa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AEEB9BF" w14:textId="2A47A6C5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Pregled i pretraga agenata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358C3BB" w14:textId="32BB3F5D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6.19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Generisanje pozivnog koda za agenta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F59B3C6" w14:textId="7F4BFE2B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6.20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Upravljanje FAQ pitanjima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F52A0C6" w14:textId="60BD67A5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6.21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Upravljanje šablonskim odgovorima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FEEB0DB" w14:textId="31580E51" w:rsidR="007B68FC" w:rsidRDefault="007B68FC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noProof/>
        </w:rPr>
        <w:t>6.22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>
        <w:rPr>
          <w:noProof/>
        </w:rPr>
        <w:t>Upravljanje kategorijama pitanja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303B51A" w14:textId="59ADDAD5" w:rsidR="007B68FC" w:rsidRDefault="007B68FC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7.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Dodatni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0475D85" w14:textId="0BDA708F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7.1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Funkcionalnost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CDB7E34" w14:textId="2AC35276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7.2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Upotrebivost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B8554ED" w14:textId="6F5DDD91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7.3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517DF3E" w14:textId="3A838BAE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7.4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FDC0A84" w14:textId="0392BD09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7.5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Podrška i održavanje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78C3E3F" w14:textId="2CEAA521" w:rsidR="007B68FC" w:rsidRDefault="007B68FC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</w:pPr>
      <w:r w:rsidRPr="00B14750">
        <w:rPr>
          <w:noProof/>
          <w:lang w:val="sr-Latn-CS"/>
        </w:rPr>
        <w:t>7.6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n-US"/>
          <w14:ligatures w14:val="standardContextual"/>
        </w:rPr>
        <w:tab/>
      </w:r>
      <w:r w:rsidRPr="00B14750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_Toc229341744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74DE51B" w14:textId="3A3CDDFD" w:rsidR="00206E1F" w:rsidRPr="003372D3" w:rsidRDefault="00206E1F" w:rsidP="00397DD2">
      <w:pPr>
        <w:pStyle w:val="Title"/>
        <w:tabs>
          <w:tab w:val="left" w:pos="540"/>
        </w:tabs>
        <w:rPr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3372D3">
        <w:rPr>
          <w:lang w:val="sr-Latn-CS"/>
        </w:rPr>
        <w:br w:type="page"/>
      </w:r>
      <w:r w:rsidR="00397DD2">
        <w:rPr>
          <w:lang w:val="sr-Latn-CS"/>
        </w:rPr>
        <w:lastRenderedPageBreak/>
        <w:t>Specifikacija zahteva</w:t>
      </w:r>
    </w:p>
    <w:p w14:paraId="525AFCCC" w14:textId="77777777" w:rsidR="00206E1F" w:rsidRPr="003372D3" w:rsidRDefault="003372D3">
      <w:pPr>
        <w:pStyle w:val="Heading1"/>
        <w:rPr>
          <w:lang w:val="sr-Latn-CS"/>
        </w:rPr>
      </w:pPr>
      <w:bookmarkStart w:id="0" w:name="_Toc229341707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w14:paraId="07A0FC99" w14:textId="526B9D50" w:rsidR="00206E1F" w:rsidRPr="003372D3" w:rsidRDefault="00B849B5" w:rsidP="00397DD2">
      <w:pPr>
        <w:pStyle w:val="BodyText"/>
        <w:rPr>
          <w:lang w:val="sr-Latn-CS"/>
        </w:rPr>
      </w:pPr>
      <w:r>
        <w:rPr>
          <w:lang w:val="sr-Latn-CS"/>
        </w:rPr>
        <w:t xml:space="preserve">Cilj ovog dokumenta je </w:t>
      </w:r>
      <w:r w:rsidR="00397DD2">
        <w:rPr>
          <w:lang w:val="sr-Latn-CS"/>
        </w:rPr>
        <w:t>specifikacija</w:t>
      </w:r>
      <w:r>
        <w:rPr>
          <w:lang w:val="sr-Latn-CS"/>
        </w:rPr>
        <w:t xml:space="preserve"> zahteva </w:t>
      </w:r>
      <w:r w:rsidR="00397DD2">
        <w:rPr>
          <w:lang w:val="sr-Latn-CS"/>
        </w:rPr>
        <w:t>u pogledu detaljnog opisa slučajeva korišćenja</w:t>
      </w:r>
      <w:r>
        <w:rPr>
          <w:lang w:val="sr-Latn-CS"/>
        </w:rPr>
        <w:t xml:space="preserve"> </w:t>
      </w:r>
      <w:r w:rsidR="004E1AC4">
        <w:rPr>
          <w:lang w:val="sr-Latn-CS"/>
        </w:rPr>
        <w:t xml:space="preserve">SupportDesk </w:t>
      </w:r>
      <w:r>
        <w:rPr>
          <w:lang w:val="sr-Latn-CS"/>
        </w:rPr>
        <w:t>p</w:t>
      </w:r>
      <w:r w:rsidR="004E1AC4">
        <w:rPr>
          <w:lang w:val="sr-Latn-CS"/>
        </w:rPr>
        <w:t>latforme</w:t>
      </w:r>
      <w:r>
        <w:rPr>
          <w:lang w:val="sr-Latn-CS"/>
        </w:rPr>
        <w:t>.</w:t>
      </w:r>
      <w:r w:rsidR="00397DD2">
        <w:rPr>
          <w:lang w:val="sr-Latn-CS"/>
        </w:rPr>
        <w:t xml:space="preserve"> </w:t>
      </w:r>
    </w:p>
    <w:p w14:paraId="46072EEE" w14:textId="77777777" w:rsidR="00206E1F" w:rsidRPr="003372D3" w:rsidRDefault="003372D3">
      <w:pPr>
        <w:pStyle w:val="Heading1"/>
        <w:rPr>
          <w:lang w:val="sr-Latn-CS"/>
        </w:rPr>
      </w:pPr>
      <w:bookmarkStart w:id="1" w:name="_Toc229341708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1"/>
    </w:p>
    <w:p w14:paraId="1CA046E4" w14:textId="4DE9F335" w:rsidR="00DE518F" w:rsidRDefault="00B849B5" w:rsidP="00DE518F">
      <w:pPr>
        <w:pStyle w:val="BodyText"/>
        <w:rPr>
          <w:lang w:val="sr-Latn-CS"/>
        </w:rPr>
      </w:pPr>
      <w:r>
        <w:rPr>
          <w:lang w:val="sr-Latn-CS"/>
        </w:rPr>
        <w:t xml:space="preserve">Dokument se odnosi na </w:t>
      </w:r>
      <w:r w:rsidR="004E1AC4">
        <w:rPr>
          <w:lang w:val="sr-Latn-CS"/>
        </w:rPr>
        <w:t>SupportDesk</w:t>
      </w:r>
      <w:r>
        <w:rPr>
          <w:lang w:val="sr-Latn-CS"/>
        </w:rPr>
        <w:t xml:space="preserve"> </w:t>
      </w:r>
      <w:r w:rsidR="004E1AC4">
        <w:rPr>
          <w:lang w:val="sr-Latn-CS"/>
        </w:rPr>
        <w:t>platformu</w:t>
      </w:r>
      <w:r>
        <w:rPr>
          <w:lang w:val="sr-Latn-CS"/>
        </w:rPr>
        <w:t xml:space="preserve"> koj</w:t>
      </w:r>
      <w:r w:rsidR="004E1AC4">
        <w:rPr>
          <w:lang w:val="sr-Latn-CS"/>
        </w:rPr>
        <w:t>a</w:t>
      </w:r>
      <w:r>
        <w:rPr>
          <w:lang w:val="sr-Latn-CS"/>
        </w:rPr>
        <w:t xml:space="preserve"> će biti razvijen</w:t>
      </w:r>
      <w:r w:rsidR="004E1AC4">
        <w:rPr>
          <w:lang w:val="sr-Latn-CS"/>
        </w:rPr>
        <w:t>a</w:t>
      </w:r>
      <w:r>
        <w:rPr>
          <w:lang w:val="sr-Latn-CS"/>
        </w:rPr>
        <w:t xml:space="preserve"> od strane S</w:t>
      </w:r>
      <w:r w:rsidR="004E1AC4">
        <w:rPr>
          <w:lang w:val="sr-Latn-CS"/>
        </w:rPr>
        <w:t>kodaObozavaoci</w:t>
      </w:r>
      <w:r>
        <w:rPr>
          <w:lang w:val="sr-Latn-CS"/>
        </w:rPr>
        <w:t>-a.</w:t>
      </w:r>
      <w:r w:rsidR="004E1AC4">
        <w:rPr>
          <w:lang w:val="sr-Latn-CS"/>
        </w:rPr>
        <w:t xml:space="preserve"> </w:t>
      </w:r>
      <w:r w:rsidR="00DE518F">
        <w:rPr>
          <w:lang w:val="sr-Latn-CS"/>
        </w:rPr>
        <w:t xml:space="preserve">Namena sistema </w:t>
      </w:r>
      <w:r>
        <w:rPr>
          <w:lang w:val="sr-Latn-CS"/>
        </w:rPr>
        <w:t xml:space="preserve">je efikasno prezentovanje, kreiranje i održavanje sadržaja vezanih za rad </w:t>
      </w:r>
      <w:r w:rsidR="00DE518F">
        <w:rPr>
          <w:lang w:val="sr-Latn-CS"/>
        </w:rPr>
        <w:t>jedne naučno-istraživačke laboratorije.</w:t>
      </w:r>
    </w:p>
    <w:p w14:paraId="4BCC57EB" w14:textId="77777777" w:rsidR="00206E1F" w:rsidRPr="003372D3" w:rsidRDefault="003372D3">
      <w:pPr>
        <w:pStyle w:val="Heading1"/>
        <w:rPr>
          <w:lang w:val="sr-Latn-CS"/>
        </w:rPr>
      </w:pPr>
      <w:bookmarkStart w:id="2" w:name="_Toc229341709"/>
      <w:r>
        <w:rPr>
          <w:lang w:val="sr-Latn-CS"/>
        </w:rPr>
        <w:t>Reference</w:t>
      </w:r>
      <w:bookmarkEnd w:id="2"/>
    </w:p>
    <w:p w14:paraId="7955A9F6" w14:textId="77777777" w:rsidR="00206E1F" w:rsidRPr="003372D3" w:rsidRDefault="003372D3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06E1F" w:rsidRPr="003372D3">
        <w:rPr>
          <w:lang w:val="sr-Latn-CS"/>
        </w:rPr>
        <w:t>:</w:t>
      </w:r>
    </w:p>
    <w:p w14:paraId="6666292B" w14:textId="1E4178E8" w:rsidR="00DE518F" w:rsidRDefault="004E1AC4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SupportDesk</w:t>
      </w:r>
      <w:r w:rsidR="00DE518F">
        <w:rPr>
          <w:lang w:val="sr-Latn-CS"/>
        </w:rPr>
        <w:t xml:space="preserve"> – Predlog projekta</w:t>
      </w:r>
      <w:r w:rsidR="00DE518F" w:rsidRPr="006F61C6">
        <w:rPr>
          <w:lang w:val="sr-Latn-CS"/>
        </w:rPr>
        <w:t xml:space="preserve">, </w:t>
      </w:r>
      <w:r>
        <w:rPr>
          <w:lang w:val="sr-Latn-CS"/>
        </w:rPr>
        <w:t>SkodaObozavaoci</w:t>
      </w:r>
      <w:r w:rsidR="00DE518F">
        <w:rPr>
          <w:lang w:val="sr-Latn-CS"/>
        </w:rPr>
        <w:t>-</w:t>
      </w:r>
      <w:r>
        <w:rPr>
          <w:lang w:val="sr-Latn-CS"/>
        </w:rPr>
        <w:t>SupportDesk</w:t>
      </w:r>
      <w:r w:rsidR="00DE518F">
        <w:rPr>
          <w:lang w:val="sr-Latn-CS"/>
        </w:rPr>
        <w:t>-01</w:t>
      </w:r>
      <w:r w:rsidR="00DE518F" w:rsidRPr="006F61C6">
        <w:rPr>
          <w:lang w:val="sr-Latn-CS"/>
        </w:rPr>
        <w:t>, V1.0</w:t>
      </w:r>
      <w:r w:rsidR="00DE518F">
        <w:rPr>
          <w:lang w:val="sr-Latn-CS"/>
        </w:rPr>
        <w:t>, 20</w:t>
      </w:r>
      <w:r>
        <w:rPr>
          <w:lang w:val="sr-Latn-CS"/>
        </w:rPr>
        <w:t>26</w:t>
      </w:r>
      <w:r w:rsidR="00DE518F" w:rsidRPr="006F61C6">
        <w:rPr>
          <w:lang w:val="sr-Latn-CS"/>
        </w:rPr>
        <w:t xml:space="preserve">, </w:t>
      </w:r>
      <w:r w:rsidR="00DE518F">
        <w:rPr>
          <w:lang w:val="sr-Latn-CS"/>
        </w:rPr>
        <w:t>S</w:t>
      </w:r>
      <w:r>
        <w:rPr>
          <w:lang w:val="sr-Latn-CS"/>
        </w:rPr>
        <w:t>kodaObozavaoci</w:t>
      </w:r>
      <w:r w:rsidR="00DE518F" w:rsidRPr="006F61C6">
        <w:rPr>
          <w:lang w:val="sr-Latn-CS"/>
        </w:rPr>
        <w:t>.</w:t>
      </w:r>
    </w:p>
    <w:p w14:paraId="7846388D" w14:textId="7327B80E" w:rsidR="00DE518F" w:rsidRPr="006F61C6" w:rsidRDefault="004E1AC4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SupportDesk</w:t>
      </w:r>
      <w:r w:rsidR="00DE518F" w:rsidRPr="0046548E">
        <w:rPr>
          <w:lang w:val="sr-Latn-CS"/>
        </w:rPr>
        <w:t xml:space="preserve"> </w:t>
      </w:r>
      <w:r w:rsidR="00DE518F">
        <w:rPr>
          <w:lang w:val="sr-Latn-CS"/>
        </w:rPr>
        <w:t xml:space="preserve">– </w:t>
      </w:r>
      <w:r>
        <w:rPr>
          <w:lang w:val="sr-Latn-CS"/>
        </w:rPr>
        <w:t>Raspored aktivnosti</w:t>
      </w:r>
      <w:r w:rsidR="00DE518F">
        <w:rPr>
          <w:lang w:val="sr-Latn-CS"/>
        </w:rPr>
        <w:t>, V1.0, 20</w:t>
      </w:r>
      <w:r>
        <w:rPr>
          <w:lang w:val="sr-Latn-CS"/>
        </w:rPr>
        <w:t>26</w:t>
      </w:r>
      <w:r w:rsidR="00DE518F">
        <w:rPr>
          <w:lang w:val="sr-Latn-CS"/>
        </w:rPr>
        <w:t>, S</w:t>
      </w:r>
      <w:r>
        <w:rPr>
          <w:lang w:val="sr-Latn-CS"/>
        </w:rPr>
        <w:t>kodaObozavaoci</w:t>
      </w:r>
      <w:r w:rsidR="00DE518F">
        <w:rPr>
          <w:lang w:val="sr-Latn-CS"/>
        </w:rPr>
        <w:t>.</w:t>
      </w:r>
    </w:p>
    <w:p w14:paraId="38F46293" w14:textId="624AD10F" w:rsidR="00DE518F" w:rsidRDefault="004E1AC4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SupportDesk</w:t>
      </w:r>
      <w:r w:rsidR="00DE518F">
        <w:rPr>
          <w:lang w:val="sr-Latn-CS"/>
        </w:rPr>
        <w:t xml:space="preserve"> – Plan realizacije, V1.0, 20</w:t>
      </w:r>
      <w:r>
        <w:rPr>
          <w:lang w:val="sr-Latn-CS"/>
        </w:rPr>
        <w:t>26</w:t>
      </w:r>
      <w:r w:rsidR="00DE518F">
        <w:rPr>
          <w:lang w:val="sr-Latn-CS"/>
        </w:rPr>
        <w:t>, S</w:t>
      </w:r>
      <w:r>
        <w:rPr>
          <w:lang w:val="sr-Latn-CS"/>
        </w:rPr>
        <w:t>kodaObozavaoci</w:t>
      </w:r>
      <w:r w:rsidR="00DE518F">
        <w:rPr>
          <w:lang w:val="sr-Latn-CS"/>
        </w:rPr>
        <w:t>.</w:t>
      </w:r>
    </w:p>
    <w:p w14:paraId="127663DE" w14:textId="0D7AF379" w:rsidR="00397DD2" w:rsidRDefault="004E1AC4" w:rsidP="00DE3C0B">
      <w:pPr>
        <w:pStyle w:val="BodyText"/>
        <w:numPr>
          <w:ilvl w:val="0"/>
          <w:numId w:val="2"/>
        </w:numPr>
        <w:tabs>
          <w:tab w:val="clear" w:pos="1800"/>
          <w:tab w:val="num" w:pos="720"/>
        </w:tabs>
        <w:ind w:left="1440"/>
        <w:rPr>
          <w:lang w:val="sr-Latn-CS"/>
        </w:rPr>
      </w:pPr>
      <w:r>
        <w:rPr>
          <w:lang w:val="sr-Latn-CS"/>
        </w:rPr>
        <w:t>SupportDesk</w:t>
      </w:r>
      <w:r w:rsidR="00397DD2">
        <w:rPr>
          <w:lang w:val="sr-Latn-CS"/>
        </w:rPr>
        <w:t xml:space="preserve"> – Vizija sistema, V1.0, 20</w:t>
      </w:r>
      <w:r>
        <w:rPr>
          <w:lang w:val="sr-Latn-CS"/>
        </w:rPr>
        <w:t>26</w:t>
      </w:r>
      <w:r w:rsidR="00397DD2">
        <w:rPr>
          <w:lang w:val="sr-Latn-CS"/>
        </w:rPr>
        <w:t xml:space="preserve">, </w:t>
      </w:r>
      <w:r>
        <w:rPr>
          <w:lang w:val="sr-Latn-CS"/>
        </w:rPr>
        <w:t>SkodaObozavaoci</w:t>
      </w:r>
      <w:r w:rsidR="00397DD2">
        <w:rPr>
          <w:lang w:val="sr-Latn-CS"/>
        </w:rPr>
        <w:t>.</w:t>
      </w:r>
    </w:p>
    <w:p w14:paraId="62E1F38B" w14:textId="77777777" w:rsidR="00206E1F" w:rsidRDefault="006E5E1D" w:rsidP="006E5E1D">
      <w:pPr>
        <w:pStyle w:val="Heading1"/>
        <w:rPr>
          <w:lang w:val="sr-Latn-CS"/>
        </w:rPr>
      </w:pPr>
      <w:bookmarkStart w:id="3" w:name="_Toc229341710"/>
      <w:r>
        <w:rPr>
          <w:lang w:val="sr-Latn-CS"/>
        </w:rPr>
        <w:t xml:space="preserve">Pregled slučajeva </w:t>
      </w:r>
      <w:r w:rsidR="00397DD2">
        <w:rPr>
          <w:lang w:val="sr-Latn-CS"/>
        </w:rPr>
        <w:t>korišćenja</w:t>
      </w:r>
      <w:bookmarkEnd w:id="3"/>
    </w:p>
    <w:p w14:paraId="1E761739" w14:textId="3ECFD711" w:rsidR="009458D3" w:rsidRDefault="0020422A" w:rsidP="00C11C5D">
      <w:pPr>
        <w:pStyle w:val="BodyText"/>
        <w:rPr>
          <w:lang w:val="sr-Latn-CS"/>
        </w:rPr>
      </w:pPr>
      <w:r>
        <w:rPr>
          <w:lang w:val="sr-Latn-CS"/>
        </w:rPr>
        <w:t>Osnovni UML dijagram koji prikazuje korisnike i s</w:t>
      </w:r>
      <w:r w:rsidR="00E177E4">
        <w:rPr>
          <w:lang w:val="sr-Latn-CS"/>
        </w:rPr>
        <w:t>lučajev</w:t>
      </w:r>
      <w:r>
        <w:rPr>
          <w:lang w:val="sr-Latn-CS"/>
        </w:rPr>
        <w:t>e</w:t>
      </w:r>
      <w:r w:rsidR="00E177E4">
        <w:rPr>
          <w:lang w:val="sr-Latn-CS"/>
        </w:rPr>
        <w:t xml:space="preserve"> korišćenja </w:t>
      </w:r>
      <w:r w:rsidR="00C11C5D">
        <w:rPr>
          <w:lang w:val="sr-Latn-CS"/>
        </w:rPr>
        <w:t>SupportDesk</w:t>
      </w:r>
      <w:r w:rsidR="00E177E4">
        <w:rPr>
          <w:lang w:val="sr-Latn-CS"/>
        </w:rPr>
        <w:t xml:space="preserve"> </w:t>
      </w:r>
      <w:r w:rsidR="00C11C5D">
        <w:rPr>
          <w:lang w:val="sr-Latn-CS"/>
        </w:rPr>
        <w:t>platforme</w:t>
      </w:r>
      <w:r w:rsidR="00E177E4">
        <w:rPr>
          <w:lang w:val="sr-Latn-CS"/>
        </w:rPr>
        <w:t xml:space="preserve"> prikazan je na sledećoj slici:</w:t>
      </w:r>
    </w:p>
    <w:p w14:paraId="61DD08D8" w14:textId="08B9A19B" w:rsidR="00C11C5D" w:rsidRDefault="00C11C5D" w:rsidP="00C11C5D">
      <w:pPr>
        <w:pStyle w:val="BodyText"/>
        <w:rPr>
          <w:lang w:val="sr-Latn-CS"/>
        </w:rPr>
      </w:pPr>
      <w:r>
        <w:rPr>
          <w:noProof/>
          <w:lang w:val="sr-Latn-CS"/>
        </w:rPr>
        <w:drawing>
          <wp:inline distT="0" distB="0" distL="0" distR="0" wp14:anchorId="5EE2E241" wp14:editId="547962FE">
            <wp:extent cx="5943600" cy="2616200"/>
            <wp:effectExtent l="0" t="0" r="0" b="0"/>
            <wp:docPr id="2127069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AC37" w14:textId="77777777" w:rsidR="006E5E1D" w:rsidRDefault="006E5E1D" w:rsidP="006E5E1D">
      <w:pPr>
        <w:pStyle w:val="Heading1"/>
        <w:rPr>
          <w:lang w:val="sr-Latn-CS"/>
        </w:rPr>
      </w:pPr>
      <w:bookmarkStart w:id="4" w:name="_Toc229341711"/>
      <w:r>
        <w:rPr>
          <w:lang w:val="sr-Latn-CS"/>
        </w:rPr>
        <w:t>Profili korisnika</w:t>
      </w:r>
      <w:bookmarkEnd w:id="4"/>
    </w:p>
    <w:p w14:paraId="5E8C90E5" w14:textId="29E4A4F7" w:rsidR="0020422A" w:rsidRDefault="0020422A" w:rsidP="004E4574">
      <w:pPr>
        <w:pStyle w:val="BodyText"/>
        <w:rPr>
          <w:lang w:val="sr-Latn-CS"/>
        </w:rPr>
      </w:pPr>
      <w:r>
        <w:rPr>
          <w:lang w:val="sr-Latn-CS"/>
        </w:rPr>
        <w:t xml:space="preserve">Identifikovani su sledeći </w:t>
      </w:r>
      <w:r w:rsidR="004E4574">
        <w:rPr>
          <w:lang w:val="sr-Latn-CS"/>
        </w:rPr>
        <w:t>profili</w:t>
      </w:r>
      <w:r>
        <w:rPr>
          <w:lang w:val="sr-Latn-CS"/>
        </w:rPr>
        <w:t xml:space="preserve"> korisnika </w:t>
      </w:r>
      <w:r w:rsidR="00EA141E">
        <w:rPr>
          <w:lang w:val="sr-Latn-CS"/>
        </w:rPr>
        <w:t>platforme</w:t>
      </w:r>
      <w:r>
        <w:rPr>
          <w:lang w:val="sr-Latn-CS"/>
        </w:rPr>
        <w:t xml:space="preserve"> </w:t>
      </w:r>
      <w:r w:rsidR="00EA141E">
        <w:rPr>
          <w:lang w:val="sr-Latn-CS"/>
        </w:rPr>
        <w:t>SupportDesk</w:t>
      </w:r>
      <w:r>
        <w:rPr>
          <w:lang w:val="sr-Latn-CS"/>
        </w:rPr>
        <w:t>:</w:t>
      </w:r>
    </w:p>
    <w:p w14:paraId="519F9601" w14:textId="3EB57A52" w:rsidR="006E5E1D" w:rsidRPr="003372D3" w:rsidRDefault="00154F3C" w:rsidP="006E5E1D">
      <w:pPr>
        <w:pStyle w:val="Heading2"/>
        <w:rPr>
          <w:lang w:val="sr-Latn-CS"/>
        </w:rPr>
      </w:pPr>
      <w:bookmarkStart w:id="5" w:name="_Toc229341712"/>
      <w:r>
        <w:rPr>
          <w:lang w:val="sr-Latn-CS"/>
        </w:rPr>
        <w:t>Customer</w:t>
      </w:r>
      <w:bookmarkEnd w:id="5"/>
    </w:p>
    <w:p w14:paraId="724A8505" w14:textId="208B3185" w:rsidR="0020422A" w:rsidRDefault="00154F3C" w:rsidP="006E5E1D">
      <w:pPr>
        <w:pStyle w:val="BodyText"/>
        <w:rPr>
          <w:lang w:val="sr-Latn-CS"/>
        </w:rPr>
      </w:pPr>
      <w:r w:rsidRPr="00154F3C">
        <w:t xml:space="preserve">Customer </w:t>
      </w:r>
      <w:proofErr w:type="spellStart"/>
      <w:r w:rsidRPr="00154F3C">
        <w:t>predstavlja</w:t>
      </w:r>
      <w:proofErr w:type="spellEnd"/>
      <w:r w:rsidRPr="00154F3C">
        <w:t xml:space="preserve"> </w:t>
      </w:r>
      <w:proofErr w:type="spellStart"/>
      <w:r w:rsidRPr="00154F3C">
        <w:t>osnovni</w:t>
      </w:r>
      <w:proofErr w:type="spellEnd"/>
      <w:r w:rsidRPr="00154F3C">
        <w:t xml:space="preserve"> </w:t>
      </w:r>
      <w:proofErr w:type="spellStart"/>
      <w:r w:rsidRPr="00154F3C">
        <w:t>profil</w:t>
      </w:r>
      <w:proofErr w:type="spellEnd"/>
      <w:r w:rsidRPr="00154F3C">
        <w:t xml:space="preserve"> </w:t>
      </w:r>
      <w:proofErr w:type="spellStart"/>
      <w:r w:rsidRPr="00154F3C">
        <w:t>korisnika</w:t>
      </w:r>
      <w:proofErr w:type="spellEnd"/>
      <w:r w:rsidRPr="00154F3C">
        <w:t xml:space="preserve"> </w:t>
      </w:r>
      <w:proofErr w:type="spellStart"/>
      <w:r w:rsidRPr="00154F3C">
        <w:t>sistema</w:t>
      </w:r>
      <w:proofErr w:type="spellEnd"/>
      <w:r w:rsidRPr="00154F3C">
        <w:t xml:space="preserve"> </w:t>
      </w:r>
      <w:proofErr w:type="spellStart"/>
      <w:r w:rsidRPr="00154F3C">
        <w:t>SupportDesk</w:t>
      </w:r>
      <w:proofErr w:type="spellEnd"/>
      <w:r w:rsidRPr="00154F3C">
        <w:t xml:space="preserve"> koji </w:t>
      </w:r>
      <w:proofErr w:type="spellStart"/>
      <w:r w:rsidRPr="00154F3C">
        <w:t>koristi</w:t>
      </w:r>
      <w:proofErr w:type="spellEnd"/>
      <w:r w:rsidRPr="00154F3C">
        <w:t xml:space="preserve"> </w:t>
      </w:r>
      <w:proofErr w:type="spellStart"/>
      <w:r w:rsidRPr="00154F3C">
        <w:t>platformu</w:t>
      </w:r>
      <w:proofErr w:type="spellEnd"/>
      <w:r w:rsidRPr="00154F3C">
        <w:t xml:space="preserve"> u </w:t>
      </w:r>
      <w:proofErr w:type="spellStart"/>
      <w:r w:rsidRPr="00154F3C">
        <w:t>cilju</w:t>
      </w:r>
      <w:proofErr w:type="spellEnd"/>
      <w:r w:rsidRPr="00154F3C">
        <w:t xml:space="preserve"> </w:t>
      </w:r>
      <w:proofErr w:type="spellStart"/>
      <w:r w:rsidRPr="00154F3C">
        <w:t>prijavljivanja</w:t>
      </w:r>
      <w:proofErr w:type="spellEnd"/>
      <w:r w:rsidRPr="00154F3C">
        <w:t xml:space="preserve"> </w:t>
      </w:r>
      <w:proofErr w:type="spellStart"/>
      <w:r w:rsidRPr="00154F3C">
        <w:t>problema</w:t>
      </w:r>
      <w:proofErr w:type="spellEnd"/>
      <w:r w:rsidRPr="00154F3C">
        <w:t xml:space="preserve"> </w:t>
      </w:r>
      <w:proofErr w:type="spellStart"/>
      <w:r w:rsidRPr="00154F3C">
        <w:t>i</w:t>
      </w:r>
      <w:proofErr w:type="spellEnd"/>
      <w:r w:rsidRPr="00154F3C">
        <w:t xml:space="preserve"> </w:t>
      </w:r>
      <w:proofErr w:type="spellStart"/>
      <w:r w:rsidRPr="00154F3C">
        <w:t>komunikacije</w:t>
      </w:r>
      <w:proofErr w:type="spellEnd"/>
      <w:r w:rsidRPr="00154F3C">
        <w:t xml:space="preserve"> </w:t>
      </w:r>
      <w:proofErr w:type="spellStart"/>
      <w:r w:rsidRPr="00154F3C">
        <w:t>sa</w:t>
      </w:r>
      <w:proofErr w:type="spellEnd"/>
      <w:r w:rsidRPr="00154F3C">
        <w:t xml:space="preserve"> </w:t>
      </w:r>
      <w:proofErr w:type="spellStart"/>
      <w:r w:rsidRPr="00154F3C">
        <w:t>korisničkom</w:t>
      </w:r>
      <w:proofErr w:type="spellEnd"/>
      <w:r w:rsidRPr="00154F3C">
        <w:t xml:space="preserve"> </w:t>
      </w:r>
      <w:proofErr w:type="spellStart"/>
      <w:r w:rsidRPr="00154F3C">
        <w:t>podrškom</w:t>
      </w:r>
      <w:proofErr w:type="spellEnd"/>
      <w:r w:rsidRPr="00154F3C">
        <w:t xml:space="preserve">. </w:t>
      </w:r>
      <w:proofErr w:type="spellStart"/>
      <w:r w:rsidRPr="00154F3C">
        <w:t>Korisnik</w:t>
      </w:r>
      <w:proofErr w:type="spellEnd"/>
      <w:r w:rsidRPr="00154F3C">
        <w:t xml:space="preserve"> </w:t>
      </w:r>
      <w:proofErr w:type="spellStart"/>
      <w:r w:rsidRPr="00154F3C">
        <w:t>ovog</w:t>
      </w:r>
      <w:proofErr w:type="spellEnd"/>
      <w:r w:rsidRPr="00154F3C">
        <w:t xml:space="preserve"> </w:t>
      </w:r>
      <w:proofErr w:type="spellStart"/>
      <w:r w:rsidRPr="00154F3C">
        <w:t>tipa</w:t>
      </w:r>
      <w:proofErr w:type="spellEnd"/>
      <w:r w:rsidRPr="00154F3C">
        <w:t xml:space="preserve"> </w:t>
      </w:r>
      <w:proofErr w:type="spellStart"/>
      <w:r w:rsidRPr="00154F3C">
        <w:t>može</w:t>
      </w:r>
      <w:proofErr w:type="spellEnd"/>
      <w:r w:rsidRPr="00154F3C">
        <w:t xml:space="preserve"> </w:t>
      </w:r>
      <w:proofErr w:type="spellStart"/>
      <w:r w:rsidRPr="00154F3C">
        <w:t>kreirati</w:t>
      </w:r>
      <w:proofErr w:type="spellEnd"/>
      <w:r w:rsidRPr="00154F3C">
        <w:t xml:space="preserve"> </w:t>
      </w:r>
      <w:proofErr w:type="spellStart"/>
      <w:r w:rsidRPr="00154F3C">
        <w:t>nove</w:t>
      </w:r>
      <w:proofErr w:type="spellEnd"/>
      <w:r w:rsidRPr="00154F3C">
        <w:t xml:space="preserve"> </w:t>
      </w:r>
      <w:proofErr w:type="spellStart"/>
      <w:r w:rsidRPr="00154F3C">
        <w:t>tikete</w:t>
      </w:r>
      <w:proofErr w:type="spellEnd"/>
      <w:r w:rsidRPr="00154F3C">
        <w:t xml:space="preserve">, </w:t>
      </w:r>
      <w:proofErr w:type="spellStart"/>
      <w:r w:rsidRPr="00154F3C">
        <w:t>pregledati</w:t>
      </w:r>
      <w:proofErr w:type="spellEnd"/>
      <w:r w:rsidRPr="00154F3C">
        <w:t xml:space="preserve"> status </w:t>
      </w:r>
      <w:proofErr w:type="spellStart"/>
      <w:r w:rsidRPr="00154F3C">
        <w:t>svojih</w:t>
      </w:r>
      <w:proofErr w:type="spellEnd"/>
      <w:r w:rsidRPr="00154F3C">
        <w:t xml:space="preserve"> </w:t>
      </w:r>
      <w:proofErr w:type="spellStart"/>
      <w:r w:rsidRPr="00154F3C">
        <w:t>zahteva</w:t>
      </w:r>
      <w:proofErr w:type="spellEnd"/>
      <w:r w:rsidRPr="00154F3C">
        <w:t xml:space="preserve"> </w:t>
      </w:r>
      <w:proofErr w:type="spellStart"/>
      <w:r w:rsidRPr="00154F3C">
        <w:t>i</w:t>
      </w:r>
      <w:proofErr w:type="spellEnd"/>
      <w:r w:rsidRPr="00154F3C">
        <w:t xml:space="preserve"> </w:t>
      </w:r>
      <w:proofErr w:type="spellStart"/>
      <w:r w:rsidRPr="00154F3C">
        <w:t>razmenjivati</w:t>
      </w:r>
      <w:proofErr w:type="spellEnd"/>
      <w:r w:rsidRPr="00154F3C">
        <w:t xml:space="preserve"> </w:t>
      </w:r>
      <w:proofErr w:type="spellStart"/>
      <w:r w:rsidRPr="00154F3C">
        <w:t>poruke</w:t>
      </w:r>
      <w:proofErr w:type="spellEnd"/>
      <w:r w:rsidRPr="00154F3C">
        <w:t xml:space="preserve"> </w:t>
      </w:r>
      <w:proofErr w:type="spellStart"/>
      <w:r w:rsidRPr="00154F3C">
        <w:t>sa</w:t>
      </w:r>
      <w:proofErr w:type="spellEnd"/>
      <w:r w:rsidRPr="00154F3C">
        <w:t xml:space="preserve"> </w:t>
      </w:r>
      <w:proofErr w:type="spellStart"/>
      <w:r w:rsidRPr="00154F3C">
        <w:t>agentima</w:t>
      </w:r>
      <w:proofErr w:type="spellEnd"/>
      <w:r w:rsidRPr="00154F3C">
        <w:t xml:space="preserve"> </w:t>
      </w:r>
      <w:proofErr w:type="spellStart"/>
      <w:r w:rsidRPr="00154F3C">
        <w:t>podrške</w:t>
      </w:r>
      <w:proofErr w:type="spellEnd"/>
      <w:r w:rsidRPr="00154F3C">
        <w:t xml:space="preserve"> u </w:t>
      </w:r>
      <w:proofErr w:type="spellStart"/>
      <w:r w:rsidRPr="00154F3C">
        <w:t>okviru</w:t>
      </w:r>
      <w:proofErr w:type="spellEnd"/>
      <w:r w:rsidRPr="00154F3C">
        <w:t xml:space="preserve"> </w:t>
      </w:r>
      <w:proofErr w:type="spellStart"/>
      <w:r w:rsidRPr="00154F3C">
        <w:t>dodeljenih</w:t>
      </w:r>
      <w:proofErr w:type="spellEnd"/>
      <w:r w:rsidRPr="00154F3C">
        <w:t xml:space="preserve"> </w:t>
      </w:r>
      <w:proofErr w:type="spellStart"/>
      <w:r w:rsidRPr="00154F3C">
        <w:t>tiketa</w:t>
      </w:r>
      <w:proofErr w:type="spellEnd"/>
      <w:r w:rsidRPr="00154F3C">
        <w:t>.</w:t>
      </w:r>
      <w:r>
        <w:t xml:space="preserve"> </w:t>
      </w:r>
      <w:r w:rsidRPr="00154F3C">
        <w:t xml:space="preserve">Za </w:t>
      </w:r>
      <w:proofErr w:type="spellStart"/>
      <w:r w:rsidRPr="00154F3C">
        <w:t>korišćenje</w:t>
      </w:r>
      <w:proofErr w:type="spellEnd"/>
      <w:r w:rsidRPr="00154F3C">
        <w:t xml:space="preserve"> </w:t>
      </w:r>
      <w:proofErr w:type="spellStart"/>
      <w:r w:rsidRPr="00154F3C">
        <w:t>funkcionalnosti</w:t>
      </w:r>
      <w:proofErr w:type="spellEnd"/>
      <w:r w:rsidRPr="00154F3C">
        <w:t xml:space="preserve"> </w:t>
      </w:r>
      <w:proofErr w:type="spellStart"/>
      <w:r w:rsidRPr="00154F3C">
        <w:t>sistema</w:t>
      </w:r>
      <w:proofErr w:type="spellEnd"/>
      <w:r w:rsidRPr="00154F3C">
        <w:t xml:space="preserve"> </w:t>
      </w:r>
      <w:proofErr w:type="spellStart"/>
      <w:r w:rsidRPr="00154F3C">
        <w:t>potrebno</w:t>
      </w:r>
      <w:proofErr w:type="spellEnd"/>
      <w:r w:rsidRPr="00154F3C">
        <w:t xml:space="preserve"> je </w:t>
      </w:r>
      <w:proofErr w:type="spellStart"/>
      <w:r w:rsidRPr="00154F3C">
        <w:t>prethodno</w:t>
      </w:r>
      <w:proofErr w:type="spellEnd"/>
      <w:r w:rsidRPr="00154F3C">
        <w:t xml:space="preserve"> </w:t>
      </w:r>
      <w:proofErr w:type="spellStart"/>
      <w:r w:rsidRPr="00154F3C">
        <w:t>prijavljivanje</w:t>
      </w:r>
      <w:proofErr w:type="spellEnd"/>
      <w:r w:rsidRPr="00154F3C">
        <w:t xml:space="preserve"> </w:t>
      </w:r>
      <w:proofErr w:type="spellStart"/>
      <w:r w:rsidRPr="00154F3C">
        <w:t>korisnika</w:t>
      </w:r>
      <w:proofErr w:type="spellEnd"/>
      <w:r w:rsidR="00D27246">
        <w:rPr>
          <w:lang w:val="sr-Latn-CS"/>
        </w:rPr>
        <w:t>.</w:t>
      </w:r>
    </w:p>
    <w:p w14:paraId="2FDDF6CC" w14:textId="3691312A" w:rsidR="006E5E1D" w:rsidRPr="003372D3" w:rsidRDefault="00154F3C" w:rsidP="006E5E1D">
      <w:pPr>
        <w:pStyle w:val="Heading2"/>
        <w:rPr>
          <w:lang w:val="sr-Latn-CS"/>
        </w:rPr>
      </w:pPr>
      <w:bookmarkStart w:id="6" w:name="_Toc229341713"/>
      <w:r>
        <w:rPr>
          <w:lang w:val="sr-Latn-CS"/>
        </w:rPr>
        <w:lastRenderedPageBreak/>
        <w:t>Support Agent</w:t>
      </w:r>
      <w:bookmarkEnd w:id="6"/>
    </w:p>
    <w:p w14:paraId="7151ABD3" w14:textId="508E25E7" w:rsidR="0020422A" w:rsidRDefault="00154F3C" w:rsidP="00154F3C">
      <w:pPr>
        <w:pStyle w:val="BodyText"/>
        <w:rPr>
          <w:lang w:val="sr-Latn-CS"/>
        </w:rPr>
      </w:pPr>
      <w:r w:rsidRPr="00154F3C">
        <w:rPr>
          <w:lang w:val="sr-Latn-CS"/>
        </w:rPr>
        <w:t>Support Agent je profil korisnika zadužen za obradu i rešavanje korisničkih zahteva pristiglih kroz sistem tiketa. Veza generalizacije između support agenta i customer-a uvedena je kako bi agent imao pristup osnovnim funkcionalnostima sistema vezanim za pregled i komunikaciju.</w:t>
      </w:r>
      <w:r>
        <w:rPr>
          <w:lang w:val="sr-Latn-CS"/>
        </w:rPr>
        <w:t xml:space="preserve"> </w:t>
      </w:r>
      <w:r w:rsidRPr="00154F3C">
        <w:rPr>
          <w:lang w:val="sr-Latn-CS"/>
        </w:rPr>
        <w:t>Pored osnovnih mogućnosti, support agent može pregledati dodeljene tikete, odgovarati korisnicima, menjati status tiketa i evidentirati aktivnosti vezane za rešavanje problema. Pristup ovim funkcionalnostima zahteva prethodnu autentifikaciju korisnika.</w:t>
      </w:r>
      <w:r w:rsidR="00D27246">
        <w:rPr>
          <w:lang w:val="sr-Latn-CS"/>
        </w:rPr>
        <w:t xml:space="preserve">. </w:t>
      </w:r>
    </w:p>
    <w:p w14:paraId="6539B4F0" w14:textId="77777777" w:rsidR="006E5E1D" w:rsidRPr="003372D3" w:rsidRDefault="006E5E1D" w:rsidP="006E5E1D">
      <w:pPr>
        <w:pStyle w:val="Heading2"/>
        <w:rPr>
          <w:lang w:val="sr-Latn-CS"/>
        </w:rPr>
      </w:pPr>
      <w:bookmarkStart w:id="7" w:name="_Toc229341714"/>
      <w:r>
        <w:rPr>
          <w:lang w:val="sr-Latn-CS"/>
        </w:rPr>
        <w:t>Šef laboratorije</w:t>
      </w:r>
      <w:bookmarkEnd w:id="7"/>
    </w:p>
    <w:p w14:paraId="561B46AA" w14:textId="3DF1BBA4" w:rsidR="0020422A" w:rsidRDefault="006A3CDF" w:rsidP="006A3CDF">
      <w:pPr>
        <w:pStyle w:val="BodyText"/>
        <w:rPr>
          <w:lang w:val="sr-Latn-CS"/>
        </w:rPr>
      </w:pPr>
      <w:r w:rsidRPr="006A3CDF">
        <w:rPr>
          <w:lang w:val="sr-Latn-CS"/>
        </w:rPr>
        <w:t xml:space="preserve">Organization Admin predstavlja profil korisnika zadužen za administraciju i upravljanje organizacijom unutar sistema SupportDesk. </w:t>
      </w:r>
      <w:r>
        <w:rPr>
          <w:lang w:val="sr-Latn-CS"/>
        </w:rPr>
        <w:t>On</w:t>
      </w:r>
      <w:r w:rsidRPr="006A3CDF">
        <w:rPr>
          <w:lang w:val="sr-Latn-CS"/>
        </w:rPr>
        <w:t xml:space="preserve"> ima pristup osnovnim funkcionalnostima sistema vezanim za pregled informacija i praćenje rada korisničke podrške.</w:t>
      </w:r>
      <w:r>
        <w:rPr>
          <w:lang w:val="sr-Latn-CS"/>
        </w:rPr>
        <w:t xml:space="preserve"> </w:t>
      </w:r>
      <w:r w:rsidRPr="006A3CDF">
        <w:rPr>
          <w:lang w:val="sr-Latn-CS"/>
        </w:rPr>
        <w:t>Osnovna zaduženja organization admin-a uključuju upravljanje support agent nalozima kroz pozivanje novih agenata u organizaciju i administraciju postojećih naloga. Pored toga, administrator može pregledati sve tikete organizacije i pratiti statistiku rada agenata i sistema podrške, ali nema mogućnost direktne komunikacije unutar tiketa niti njihovog rešavanja.</w:t>
      </w:r>
      <w:r>
        <w:rPr>
          <w:lang w:val="sr-Latn-CS"/>
        </w:rPr>
        <w:t xml:space="preserve"> </w:t>
      </w:r>
      <w:r w:rsidRPr="006A3CDF">
        <w:rPr>
          <w:lang w:val="sr-Latn-CS"/>
        </w:rPr>
        <w:t>Dodatno, organization admin upravlja pomoćnim sadržajem sistema kao što su FAQ sekcije, kategorije tiketa i template odgovori koji služe za ubrzavanje rada korisničke podrške i standardizaciju komunikacije sa korisnicima.</w:t>
      </w:r>
      <w:r w:rsidR="00BA03E9">
        <w:rPr>
          <w:lang w:val="sr-Latn-CS"/>
        </w:rPr>
        <w:t>.</w:t>
      </w:r>
    </w:p>
    <w:p w14:paraId="6F72D0A8" w14:textId="77777777" w:rsidR="00397DD2" w:rsidRDefault="006E5E1D" w:rsidP="00397DD2">
      <w:pPr>
        <w:pStyle w:val="Heading1"/>
        <w:rPr>
          <w:lang w:val="sr-Latn-CS"/>
        </w:rPr>
      </w:pPr>
      <w:bookmarkStart w:id="8" w:name="_Toc229341715"/>
      <w:r>
        <w:rPr>
          <w:lang w:val="sr-Latn-CS"/>
        </w:rPr>
        <w:t>Opis slučajeva korišćenja</w:t>
      </w:r>
      <w:bookmarkEnd w:id="8"/>
    </w:p>
    <w:p w14:paraId="2562312A" w14:textId="77777777" w:rsidR="00683756" w:rsidRDefault="00683756" w:rsidP="00683756">
      <w:pPr>
        <w:pStyle w:val="Heading2"/>
      </w:pPr>
      <w:bookmarkStart w:id="9" w:name="_Toc229341716"/>
      <w:proofErr w:type="spellStart"/>
      <w:r>
        <w:t>Pregled</w:t>
      </w:r>
      <w:proofErr w:type="spellEnd"/>
      <w:r>
        <w:t xml:space="preserve"> </w:t>
      </w:r>
      <w:proofErr w:type="spellStart"/>
      <w:r>
        <w:t>početne</w:t>
      </w:r>
      <w:proofErr w:type="spellEnd"/>
      <w:r>
        <w:t xml:space="preserve"> </w:t>
      </w:r>
      <w:proofErr w:type="spellStart"/>
      <w:r>
        <w:t>stranice</w:t>
      </w:r>
      <w:proofErr w:type="spellEnd"/>
      <w:r>
        <w:t xml:space="preserve"> </w:t>
      </w:r>
      <w:proofErr w:type="spellStart"/>
      <w:r>
        <w:t>sistema</w:t>
      </w:r>
      <w:bookmarkEnd w:id="9"/>
      <w:proofErr w:type="spellEnd"/>
    </w:p>
    <w:p w14:paraId="11B662B3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Kratak opis:</w:t>
      </w:r>
    </w:p>
    <w:p w14:paraId="1CF52F57" w14:textId="0CF38200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Prikaz javne početne stranice SupportDesk SaaS sistema, sa osnovnim informacijama o proizvodu i opcijama za prijavljivanje, registraciju</w:t>
      </w:r>
      <w:r>
        <w:rPr>
          <w:lang w:val="sr-Latn-CS"/>
        </w:rPr>
        <w:t>.</w:t>
      </w:r>
    </w:p>
    <w:p w14:paraId="0525ECEF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Akteri:</w:t>
      </w:r>
    </w:p>
    <w:p w14:paraId="1AFF3583" w14:textId="6074E40B" w:rsidR="00683756" w:rsidRPr="00683756" w:rsidRDefault="00683756" w:rsidP="00683756">
      <w:pPr>
        <w:pStyle w:val="BodyText"/>
        <w:rPr>
          <w:lang w:val="sr-Latn-CS"/>
        </w:rPr>
      </w:pPr>
      <w:r>
        <w:rPr>
          <w:lang w:val="sr-Latn-CS"/>
        </w:rPr>
        <w:t>Korisnik.</w:t>
      </w:r>
    </w:p>
    <w:p w14:paraId="4BB4AE44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Preduslovi:</w:t>
      </w:r>
    </w:p>
    <w:p w14:paraId="6D8E5213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Nema.</w:t>
      </w:r>
    </w:p>
    <w:p w14:paraId="07EF87E9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Osnovni tok:</w:t>
      </w:r>
    </w:p>
    <w:p w14:paraId="0B3DA36E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1. Korisnik otvara početnu stranicu sistema.</w:t>
      </w:r>
    </w:p>
    <w:p w14:paraId="56B365C3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2. Sistem prikazuje naziv aplikacije, kratak opis, prednosti sistema i dostupne opcije za nastavak rada.</w:t>
      </w:r>
    </w:p>
    <w:p w14:paraId="3B53C986" w14:textId="74CEE76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3. Korisnik bira opciju za prijavljivanje, registraciju.</w:t>
      </w:r>
    </w:p>
    <w:p w14:paraId="1866F1CC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4. Sistem preusmerava korisnika na odgovarajuću stranicu.</w:t>
      </w:r>
    </w:p>
    <w:p w14:paraId="4056E9F7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Izuzetci:</w:t>
      </w:r>
    </w:p>
    <w:p w14:paraId="615A6DD0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Nema.</w:t>
      </w:r>
    </w:p>
    <w:p w14:paraId="6533B088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Posledice:</w:t>
      </w:r>
    </w:p>
    <w:p w14:paraId="13793556" w14:textId="0B0847CC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Korisnik je informisan o nameni sistema i može da nastavi ka željenoj funkcionalnosti.</w:t>
      </w:r>
    </w:p>
    <w:p w14:paraId="5A7076B0" w14:textId="4645B7ED" w:rsidR="00786068" w:rsidRPr="003372D3" w:rsidRDefault="00683756" w:rsidP="00786068">
      <w:pPr>
        <w:pStyle w:val="Heading2"/>
        <w:rPr>
          <w:lang w:val="sr-Latn-CS"/>
        </w:rPr>
      </w:pPr>
      <w:bookmarkStart w:id="10" w:name="_Toc229341717"/>
      <w:proofErr w:type="spellStart"/>
      <w:r>
        <w:t>Promena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prikaza</w:t>
      </w:r>
      <w:bookmarkEnd w:id="10"/>
      <w:proofErr w:type="spellEnd"/>
    </w:p>
    <w:p w14:paraId="27861994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Kratak opis:</w:t>
      </w:r>
    </w:p>
    <w:p w14:paraId="3DA741AD" w14:textId="77777777" w:rsidR="00683756" w:rsidRDefault="00683756" w:rsidP="002C12A7">
      <w:pPr>
        <w:pStyle w:val="BodyText"/>
        <w:keepNext/>
        <w:rPr>
          <w:lang w:val="sr-Latn-CS"/>
        </w:rPr>
      </w:pPr>
      <w:r w:rsidRPr="00683756">
        <w:rPr>
          <w:lang w:val="sr-Latn-CS"/>
        </w:rPr>
        <w:t>Promena izgleda korisničkog interfejsa između svetlog i tamnog režima rada.</w:t>
      </w:r>
    </w:p>
    <w:p w14:paraId="54BE107F" w14:textId="414CE2D8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Akteri:</w:t>
      </w:r>
    </w:p>
    <w:p w14:paraId="1A8BAF5B" w14:textId="1B2C1DDC" w:rsidR="007E0B43" w:rsidRDefault="00683756" w:rsidP="007E0B43">
      <w:pPr>
        <w:pStyle w:val="BodyText"/>
        <w:rPr>
          <w:lang w:val="sr-Latn-CS"/>
        </w:rPr>
      </w:pPr>
      <w:r>
        <w:rPr>
          <w:lang w:val="sr-Latn-CS"/>
        </w:rPr>
        <w:t>Korisnik.</w:t>
      </w:r>
    </w:p>
    <w:p w14:paraId="7BD2FA04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67CE61FD" w14:textId="77777777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73920E88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Osnovni tok:</w:t>
      </w:r>
    </w:p>
    <w:p w14:paraId="1FC085FC" w14:textId="77777777" w:rsidR="00683756" w:rsidRPr="00683756" w:rsidRDefault="00683756" w:rsidP="00683756">
      <w:pPr>
        <w:pStyle w:val="BodyText"/>
        <w:keepNext/>
        <w:rPr>
          <w:lang w:val="sr-Latn-CS"/>
        </w:rPr>
      </w:pPr>
      <w:r w:rsidRPr="00683756">
        <w:rPr>
          <w:lang w:val="sr-Latn-CS"/>
        </w:rPr>
        <w:t>1. Korisnik bira ikonicu za promenu teme prikaza.</w:t>
      </w:r>
    </w:p>
    <w:p w14:paraId="37E0C553" w14:textId="77777777" w:rsidR="00683756" w:rsidRPr="00683756" w:rsidRDefault="00683756" w:rsidP="00683756">
      <w:pPr>
        <w:pStyle w:val="BodyText"/>
        <w:keepNext/>
        <w:rPr>
          <w:lang w:val="sr-Latn-CS"/>
        </w:rPr>
      </w:pPr>
      <w:r w:rsidRPr="00683756">
        <w:rPr>
          <w:lang w:val="sr-Latn-CS"/>
        </w:rPr>
        <w:t>2. Sistem menja trenutno podešavanje teme.</w:t>
      </w:r>
    </w:p>
    <w:p w14:paraId="79AB0F11" w14:textId="77777777" w:rsidR="00683756" w:rsidRDefault="00683756" w:rsidP="00683756">
      <w:pPr>
        <w:pStyle w:val="BodyText"/>
        <w:keepNext/>
        <w:rPr>
          <w:lang w:val="sr-Latn-CS"/>
        </w:rPr>
      </w:pPr>
      <w:r w:rsidRPr="00683756">
        <w:rPr>
          <w:lang w:val="sr-Latn-CS"/>
        </w:rPr>
        <w:t>3. Stranica se prikazuje u izabranom svetlom ili tamnom režimu.</w:t>
      </w:r>
    </w:p>
    <w:p w14:paraId="25BCA467" w14:textId="47B158DE" w:rsidR="007E0B43" w:rsidRPr="007E0B43" w:rsidRDefault="007E0B43" w:rsidP="00683756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Izuzetci:</w:t>
      </w:r>
    </w:p>
    <w:p w14:paraId="50FBCB46" w14:textId="77777777" w:rsidR="007E0B43" w:rsidRDefault="00932297" w:rsidP="007E0B43">
      <w:pPr>
        <w:pStyle w:val="BodyText"/>
        <w:rPr>
          <w:lang w:val="sr-Latn-CS"/>
        </w:rPr>
      </w:pPr>
      <w:r>
        <w:rPr>
          <w:lang w:val="sr-Latn-CS"/>
        </w:rPr>
        <w:t>Nema.</w:t>
      </w:r>
    </w:p>
    <w:p w14:paraId="66B21DAF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Posledice:</w:t>
      </w:r>
    </w:p>
    <w:p w14:paraId="5A29B9EF" w14:textId="7C95668F" w:rsidR="007E0B43" w:rsidRDefault="00683756" w:rsidP="00D270AF">
      <w:pPr>
        <w:pStyle w:val="BodyText"/>
        <w:rPr>
          <w:lang w:val="sr-Latn-CS"/>
        </w:rPr>
      </w:pPr>
      <w:r>
        <w:rPr>
          <w:lang w:val="sr-Latn-CS"/>
        </w:rPr>
        <w:t>Tema prikaza je promenjena.</w:t>
      </w:r>
    </w:p>
    <w:p w14:paraId="0DCEED3B" w14:textId="56F672C0" w:rsidR="00786068" w:rsidRPr="003372D3" w:rsidRDefault="00683756" w:rsidP="00786068">
      <w:pPr>
        <w:pStyle w:val="Heading2"/>
        <w:rPr>
          <w:lang w:val="sr-Latn-CS"/>
        </w:rPr>
      </w:pPr>
      <w:bookmarkStart w:id="11" w:name="_Toc229341718"/>
      <w:r>
        <w:rPr>
          <w:lang w:val="sr-Latn-CS"/>
        </w:rPr>
        <w:t>Registracija korisnika</w:t>
      </w:r>
      <w:bookmarkEnd w:id="11"/>
    </w:p>
    <w:p w14:paraId="205B56BB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Kratak opis:</w:t>
      </w:r>
    </w:p>
    <w:p w14:paraId="6B1AF4B6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Kreiranje korisničkog naloga izborom tipa naloga i unosom potrebnih podataka.</w:t>
      </w:r>
    </w:p>
    <w:p w14:paraId="042ACD7A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Akteri:</w:t>
      </w:r>
    </w:p>
    <w:p w14:paraId="79196F66" w14:textId="75E330DB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Korisnik.</w:t>
      </w:r>
    </w:p>
    <w:p w14:paraId="5FD39117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Preduslovi:</w:t>
      </w:r>
    </w:p>
    <w:p w14:paraId="52721511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Korisnik nije prijavljen na sistem.</w:t>
      </w:r>
    </w:p>
    <w:p w14:paraId="7D9F14B9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Osnovni tok:</w:t>
      </w:r>
    </w:p>
    <w:p w14:paraId="5AEAFE75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1. Korisnik bira opciju za registraciju.</w:t>
      </w:r>
    </w:p>
    <w:p w14:paraId="0430B516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2. Sistem prikazuje formu za registraciju i izbor tipa naloga.</w:t>
      </w:r>
    </w:p>
    <w:p w14:paraId="5B9FB3A7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3. Korisnik bira da li registruje klijentski nalog, agenta ili administratora.</w:t>
      </w:r>
    </w:p>
    <w:p w14:paraId="18BC0362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4. Korisnik unosi tražene podatke, kao što su ime, prezime, naziv organizacije, elektronska adresa, lozinka i, po potrebi, pozivni kod.</w:t>
      </w:r>
    </w:p>
    <w:p w14:paraId="7FDA87C9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5. Korisnik aktivira komandu za kreiranje naloga.</w:t>
      </w:r>
    </w:p>
    <w:p w14:paraId="7D982B44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6. Sistem proverava unete podatke [izuzetak: podaci nisu validni].</w:t>
      </w:r>
    </w:p>
    <w:p w14:paraId="51C0DCA4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7. Sistem kreira nalog i preusmerava korisnika na odgovarajuću početnu stranicu u skladu sa ulogom.</w:t>
      </w:r>
    </w:p>
    <w:p w14:paraId="6EDD730A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Izuzetci:</w:t>
      </w:r>
    </w:p>
    <w:p w14:paraId="40934350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[Podaci nisu validni] Sistem prikazuje poruku o grešci i korisnik ostaje na formi za registraciju.</w:t>
      </w:r>
    </w:p>
    <w:p w14:paraId="6C8A377D" w14:textId="77777777" w:rsidR="00683756" w:rsidRPr="00683756" w:rsidRDefault="00683756" w:rsidP="00683756">
      <w:pPr>
        <w:pStyle w:val="BodyText"/>
        <w:rPr>
          <w:b/>
          <w:bCs/>
          <w:lang w:val="sr-Latn-CS"/>
        </w:rPr>
      </w:pPr>
      <w:r w:rsidRPr="00683756">
        <w:rPr>
          <w:b/>
          <w:bCs/>
          <w:lang w:val="sr-Latn-CS"/>
        </w:rPr>
        <w:t>Posledice:</w:t>
      </w:r>
    </w:p>
    <w:p w14:paraId="708280A2" w14:textId="70DB63AE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 xml:space="preserve">Korisnički nalog je kreiran i korisnik </w:t>
      </w:r>
      <w:r>
        <w:rPr>
          <w:lang w:val="sr-Latn-CS"/>
        </w:rPr>
        <w:t xml:space="preserve">je odmah i prijavljen i </w:t>
      </w:r>
      <w:r w:rsidRPr="00683756">
        <w:rPr>
          <w:lang w:val="sr-Latn-CS"/>
        </w:rPr>
        <w:t>može da koristi funkcionalnosti u skladu sa svojom ulogom.</w:t>
      </w:r>
    </w:p>
    <w:p w14:paraId="41496D9B" w14:textId="28B9C174" w:rsidR="00786068" w:rsidRPr="003372D3" w:rsidRDefault="00EA2B53" w:rsidP="00786068">
      <w:pPr>
        <w:pStyle w:val="Heading2"/>
        <w:rPr>
          <w:lang w:val="sr-Latn-CS"/>
        </w:rPr>
      </w:pPr>
      <w:bookmarkStart w:id="12" w:name="_Toc229341719"/>
      <w:r>
        <w:rPr>
          <w:lang w:val="sr-Latn-CS"/>
        </w:rPr>
        <w:t>Prijavljivanje korisnika</w:t>
      </w:r>
      <w:bookmarkEnd w:id="12"/>
    </w:p>
    <w:p w14:paraId="4A4E9D7E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Kratak opis:</w:t>
      </w:r>
    </w:p>
    <w:p w14:paraId="44FCD326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Prijavljivanje postojećeg korisnika radi pristupa funkcijama koje zahtevaju autentifikaciju.</w:t>
      </w:r>
    </w:p>
    <w:p w14:paraId="323D339E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Akteri:</w:t>
      </w:r>
    </w:p>
    <w:p w14:paraId="70F213EE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Klijent, Agent podrške, Administrator.</w:t>
      </w:r>
    </w:p>
    <w:p w14:paraId="11F38202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lastRenderedPageBreak/>
        <w:t>Preduslovi:</w:t>
      </w:r>
    </w:p>
    <w:p w14:paraId="45CF339C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Korisnik nije prijavljen na sistem i poseduje registrovan nalog.</w:t>
      </w:r>
    </w:p>
    <w:p w14:paraId="38FBB9F2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Osnovni tok:</w:t>
      </w:r>
    </w:p>
    <w:p w14:paraId="2C193D53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1. Korisnik bira opciju za prijavljivanje.</w:t>
      </w:r>
    </w:p>
    <w:p w14:paraId="5F526CC5" w14:textId="59851226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 xml:space="preserve">2. Sistem prikazuje formu za unos </w:t>
      </w:r>
      <w:r>
        <w:rPr>
          <w:lang w:val="sr-Latn-CS"/>
        </w:rPr>
        <w:t>email-a</w:t>
      </w:r>
      <w:r w:rsidRPr="00EA2B53">
        <w:rPr>
          <w:lang w:val="sr-Latn-CS"/>
        </w:rPr>
        <w:t xml:space="preserve"> i lozinke.</w:t>
      </w:r>
    </w:p>
    <w:p w14:paraId="7823B6AD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3. Korisnik unosi podatke i aktivira komandu Prijavi se.</w:t>
      </w:r>
    </w:p>
    <w:p w14:paraId="0D240762" w14:textId="229686D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4. Sistem proverava unete podatke [izuzetak: pogrešn</w:t>
      </w:r>
      <w:r>
        <w:rPr>
          <w:lang w:val="sr-Latn-CS"/>
        </w:rPr>
        <w:t>i podaci</w:t>
      </w:r>
      <w:r w:rsidRPr="00EA2B53">
        <w:rPr>
          <w:lang w:val="sr-Latn-CS"/>
        </w:rPr>
        <w:t>].</w:t>
      </w:r>
    </w:p>
    <w:p w14:paraId="3A3BE9E2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5. Sistem prijavljuje korisnika i preusmerava ga na stranicu koja odgovara njegovoj ulozi.</w:t>
      </w:r>
    </w:p>
    <w:p w14:paraId="27884E2E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Izuzetci:</w:t>
      </w:r>
    </w:p>
    <w:p w14:paraId="332C14B3" w14:textId="435A9CB3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[Pogrešn</w:t>
      </w:r>
      <w:r>
        <w:rPr>
          <w:lang w:val="sr-Latn-CS"/>
        </w:rPr>
        <w:t>i podaci</w:t>
      </w:r>
      <w:r w:rsidRPr="00EA2B53">
        <w:rPr>
          <w:lang w:val="sr-Latn-CS"/>
        </w:rPr>
        <w:t>] Sistem prikazuje obaveštenje da podaci nisu ispravni.</w:t>
      </w:r>
    </w:p>
    <w:p w14:paraId="3D22F6A3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Posledice:</w:t>
      </w:r>
    </w:p>
    <w:p w14:paraId="68D8DA47" w14:textId="015C9C5E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Korisnik je prijavljen na sistem.</w:t>
      </w:r>
    </w:p>
    <w:p w14:paraId="389E0711" w14:textId="69C60F13" w:rsidR="00786068" w:rsidRPr="003372D3" w:rsidRDefault="00EA2B53" w:rsidP="00786068">
      <w:pPr>
        <w:pStyle w:val="Heading2"/>
        <w:rPr>
          <w:lang w:val="sr-Latn-CS"/>
        </w:rPr>
      </w:pPr>
      <w:bookmarkStart w:id="13" w:name="_Toc229341720"/>
      <w:proofErr w:type="spellStart"/>
      <w:r>
        <w:t>Pregled</w:t>
      </w:r>
      <w:proofErr w:type="spellEnd"/>
      <w:r>
        <w:t xml:space="preserve"> </w:t>
      </w:r>
      <w:proofErr w:type="spellStart"/>
      <w:r>
        <w:t>klijentske</w:t>
      </w:r>
      <w:proofErr w:type="spellEnd"/>
      <w:r>
        <w:t xml:space="preserve"> </w:t>
      </w:r>
      <w:proofErr w:type="spellStart"/>
      <w:r>
        <w:t>kontrolne</w:t>
      </w:r>
      <w:proofErr w:type="spellEnd"/>
      <w:r>
        <w:t xml:space="preserve"> table</w:t>
      </w:r>
      <w:bookmarkEnd w:id="13"/>
    </w:p>
    <w:p w14:paraId="622D4959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Kratak opis:</w:t>
      </w:r>
    </w:p>
    <w:p w14:paraId="7E63C4C1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Prikaz stranice sa spiskom tiketa koje je klijent kreirao i njihovim trenutnim statusima.</w:t>
      </w:r>
    </w:p>
    <w:p w14:paraId="54800FC1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Akteri:</w:t>
      </w:r>
    </w:p>
    <w:p w14:paraId="4FE951D4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Klijent.</w:t>
      </w:r>
    </w:p>
    <w:p w14:paraId="44F50F60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Preduslovi:</w:t>
      </w:r>
    </w:p>
    <w:p w14:paraId="085BBC28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Korisnik je prijavljen kao klijent.</w:t>
      </w:r>
    </w:p>
    <w:p w14:paraId="424DFBAF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Osnovni tok:</w:t>
      </w:r>
    </w:p>
    <w:p w14:paraId="44BD4868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1. Klijent bira opciju My Tickets ili otvara klijentsku kontrolnu tablu.</w:t>
      </w:r>
    </w:p>
    <w:p w14:paraId="2C8FA3D6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2. Sistem prikazuje listu tiketa klijenta sa osnovnim informacijama, kao što su predmet, status, prioritet i vreme poslednje poruke.</w:t>
      </w:r>
    </w:p>
    <w:p w14:paraId="1D8D0B5B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3. Klijent po potrebi filtrira prikaz po statusu tiketa.</w:t>
      </w:r>
    </w:p>
    <w:p w14:paraId="46F967E4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4. Sistem osvežava listu i prikazuje tikete koji odgovaraju izabranom filteru.</w:t>
      </w:r>
    </w:p>
    <w:p w14:paraId="69137AC1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Izuzetci:</w:t>
      </w:r>
    </w:p>
    <w:p w14:paraId="2B5931A7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Nema.</w:t>
      </w:r>
    </w:p>
    <w:p w14:paraId="17D2B0F5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Posledice:</w:t>
      </w:r>
    </w:p>
    <w:p w14:paraId="7A5722D0" w14:textId="08DB5FF4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Tekuća stranica je klijentska kontrolna tabla sa pregledom tiketa.</w:t>
      </w:r>
    </w:p>
    <w:p w14:paraId="6B884B2E" w14:textId="7DDCCE31" w:rsidR="00786068" w:rsidRPr="003372D3" w:rsidRDefault="00EA2B53" w:rsidP="00786068">
      <w:pPr>
        <w:pStyle w:val="Heading2"/>
        <w:rPr>
          <w:lang w:val="sr-Latn-CS"/>
        </w:rPr>
      </w:pPr>
      <w:bookmarkStart w:id="14" w:name="_Toc229341721"/>
      <w:r>
        <w:rPr>
          <w:lang w:val="sr-Latn-CS"/>
        </w:rPr>
        <w:t>Kreiranje novog tiketa</w:t>
      </w:r>
      <w:bookmarkEnd w:id="14"/>
    </w:p>
    <w:p w14:paraId="1925197B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Kratak opis:</w:t>
      </w:r>
    </w:p>
    <w:p w14:paraId="3F4F514F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Slanje novog zahteva za podršku izborom organizacije, kategorije, prioriteta, predmeta i opisa problema.</w:t>
      </w:r>
    </w:p>
    <w:p w14:paraId="60EF246E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Akteri:</w:t>
      </w:r>
    </w:p>
    <w:p w14:paraId="51557CE8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Klijent.</w:t>
      </w:r>
    </w:p>
    <w:p w14:paraId="57A5AE2A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Preduslovi:</w:t>
      </w:r>
    </w:p>
    <w:p w14:paraId="0A1771F4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Korisnik je prijavljen kao klijent.</w:t>
      </w:r>
    </w:p>
    <w:p w14:paraId="407B584F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lastRenderedPageBreak/>
        <w:t>Osnovni tok:</w:t>
      </w:r>
    </w:p>
    <w:p w14:paraId="56F7B127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1. Klijent bira opciju New Ticket.</w:t>
      </w:r>
    </w:p>
    <w:p w14:paraId="775418EE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2. Sistem prikazuje formu za kreiranje tiketa.</w:t>
      </w:r>
    </w:p>
    <w:p w14:paraId="704D54A6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3. Klijent bira organizaciju kojoj tiket pripada.</w:t>
      </w:r>
    </w:p>
    <w:p w14:paraId="61B55D9D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4. Sistem prikazuje dostupne kategorije za izabranu organizaciju.</w:t>
      </w:r>
    </w:p>
    <w:p w14:paraId="05D52CE0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5. Klijent bira kategoriju i prioritet tiketa.</w:t>
      </w:r>
    </w:p>
    <w:p w14:paraId="5E2742DF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6. Klijent unosi predmet i opis problema.</w:t>
      </w:r>
    </w:p>
    <w:p w14:paraId="233D5961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7. Klijent aktivira komandu Submit Ticket.</w:t>
      </w:r>
    </w:p>
    <w:p w14:paraId="039A9517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8. Sistem proverava unete podatke [izuzetak: obavezni podaci nisu uneti].</w:t>
      </w:r>
    </w:p>
    <w:p w14:paraId="5C564555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9. Sistem kreira tiket i vraća klijenta na kontrolnu tablu.</w:t>
      </w:r>
    </w:p>
    <w:p w14:paraId="74AEADA2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Izuzetci:</w:t>
      </w:r>
    </w:p>
    <w:p w14:paraId="6C48254C" w14:textId="77777777" w:rsidR="00EA2B5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[Obavezni podaci nisu uneti] Sistem prikazuje poruku o grešci ili ne dozvoljava slanje forme dok obavezna polja nisu popunjena.</w:t>
      </w:r>
    </w:p>
    <w:p w14:paraId="26CBC1C8" w14:textId="77777777" w:rsidR="00EA2B53" w:rsidRPr="00EA2B53" w:rsidRDefault="00EA2B53" w:rsidP="00EA2B53">
      <w:pPr>
        <w:pStyle w:val="BodyText"/>
        <w:rPr>
          <w:b/>
          <w:bCs/>
          <w:lang w:val="sr-Latn-CS"/>
        </w:rPr>
      </w:pPr>
      <w:r w:rsidRPr="00EA2B53">
        <w:rPr>
          <w:b/>
          <w:bCs/>
          <w:lang w:val="sr-Latn-CS"/>
        </w:rPr>
        <w:t>Posledice:</w:t>
      </w:r>
    </w:p>
    <w:p w14:paraId="6E4E65A4" w14:textId="71D5E228" w:rsidR="007E0B43" w:rsidRPr="00A379BB" w:rsidRDefault="00EA2B53" w:rsidP="00EA2B53">
      <w:pPr>
        <w:pStyle w:val="BodyText"/>
        <w:rPr>
          <w:lang w:val="sr-Latn-CS"/>
        </w:rPr>
      </w:pPr>
      <w:r w:rsidRPr="00A379BB">
        <w:rPr>
          <w:lang w:val="sr-Latn-CS"/>
        </w:rPr>
        <w:t>Novi tiket je kreiran sa statusom otvorenog tiketa</w:t>
      </w:r>
      <w:r w:rsidR="00B40836" w:rsidRPr="00A379BB">
        <w:rPr>
          <w:lang w:val="sr-Latn-CS"/>
        </w:rPr>
        <w:t>.</w:t>
      </w:r>
    </w:p>
    <w:p w14:paraId="509E2DB4" w14:textId="40673A77" w:rsidR="00786068" w:rsidRPr="003372D3" w:rsidRDefault="00A379BB" w:rsidP="00786068">
      <w:pPr>
        <w:pStyle w:val="Heading2"/>
        <w:rPr>
          <w:lang w:val="sr-Latn-CS"/>
        </w:rPr>
      </w:pPr>
      <w:bookmarkStart w:id="15" w:name="_Toc229341722"/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klijenta</w:t>
      </w:r>
      <w:bookmarkEnd w:id="15"/>
      <w:proofErr w:type="spellEnd"/>
    </w:p>
    <w:p w14:paraId="55224218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Kratak opis:</w:t>
      </w:r>
    </w:p>
    <w:p w14:paraId="1E4E7733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Prikaz celokupne komunikacije i osnovnih informacija o izabranom tiketu.</w:t>
      </w:r>
    </w:p>
    <w:p w14:paraId="433FA942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Akteri:</w:t>
      </w:r>
    </w:p>
    <w:p w14:paraId="7C4D189F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Klijent.</w:t>
      </w:r>
    </w:p>
    <w:p w14:paraId="34B68F30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Preduslovi:</w:t>
      </w:r>
    </w:p>
    <w:p w14:paraId="5A9FEEFD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Korisnik je prijavljen kao klijent i trenutno je prikazana lista njegovih tiketa.</w:t>
      </w:r>
    </w:p>
    <w:p w14:paraId="44A055D9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Osnovni tok:</w:t>
      </w:r>
    </w:p>
    <w:p w14:paraId="560A3BEC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1. Klijent bira određeni tiket iz liste.</w:t>
      </w:r>
    </w:p>
    <w:p w14:paraId="61A9C19F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2. Sistem prikazuje detalje tiketa, uključujući predmet, status, prioritet, kategoriju, organizaciju, datum otvaranja i dodeljenog agenta ako postoji.</w:t>
      </w:r>
    </w:p>
    <w:p w14:paraId="4875D863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3. Sistem prikazuje sve poruke koje su razmenjene u okviru tiketa.</w:t>
      </w:r>
    </w:p>
    <w:p w14:paraId="6BFB2FD2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Izuzetci:</w:t>
      </w:r>
    </w:p>
    <w:p w14:paraId="1E666DAC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[Tiket nije pronađen] Sistem prikazuje podrazumevani tiket ili obaveštenje da tiket ne postoji.</w:t>
      </w:r>
    </w:p>
    <w:p w14:paraId="5A8A25FE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Posledice:</w:t>
      </w:r>
    </w:p>
    <w:p w14:paraId="203ECF4A" w14:textId="1FADBAEE" w:rsidR="00DD4C2E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Tekuća stranica je stranica sa detaljima izabranog tiketa</w:t>
      </w:r>
      <w:r w:rsidR="00DD4C2E" w:rsidRPr="00A379BB">
        <w:rPr>
          <w:lang w:val="sr-Latn-CS"/>
        </w:rPr>
        <w:t>.</w:t>
      </w:r>
    </w:p>
    <w:p w14:paraId="24A3108B" w14:textId="449CE55C" w:rsidR="00786068" w:rsidRPr="003372D3" w:rsidRDefault="00A379BB" w:rsidP="00785A86">
      <w:pPr>
        <w:pStyle w:val="Heading2"/>
        <w:rPr>
          <w:lang w:val="sr-Latn-CS"/>
        </w:rPr>
      </w:pPr>
      <w:bookmarkStart w:id="16" w:name="_Toc229341723"/>
      <w:proofErr w:type="spellStart"/>
      <w:r>
        <w:t>Slanje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u </w:t>
      </w:r>
      <w:proofErr w:type="spellStart"/>
      <w:r>
        <w:t>tiketu</w:t>
      </w:r>
      <w:proofErr w:type="spellEnd"/>
      <w:r>
        <w:t xml:space="preserve"> od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klijenta</w:t>
      </w:r>
      <w:bookmarkEnd w:id="16"/>
      <w:proofErr w:type="spellEnd"/>
    </w:p>
    <w:p w14:paraId="31F94190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Kratak opis:</w:t>
      </w:r>
    </w:p>
    <w:p w14:paraId="4254FA72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Dodavanje nove poruke u postojeći tiket radi nastavka komunikacije sa podrškom.</w:t>
      </w:r>
    </w:p>
    <w:p w14:paraId="5118BCAF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Akteri:</w:t>
      </w:r>
    </w:p>
    <w:p w14:paraId="3D0B542D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Klijent.</w:t>
      </w:r>
    </w:p>
    <w:p w14:paraId="76A90A93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lastRenderedPageBreak/>
        <w:t>Preduslovi:</w:t>
      </w:r>
    </w:p>
    <w:p w14:paraId="4E07AD80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Korisnik je prijavljen kao klijent i otvoren je tiket koji nije zatvoren ili arhiviran.</w:t>
      </w:r>
    </w:p>
    <w:p w14:paraId="1797EA55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Osnovni tok:</w:t>
      </w:r>
    </w:p>
    <w:p w14:paraId="3A0588C2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1. Klijent unosi tekst poruke u polje za poruku.</w:t>
      </w:r>
    </w:p>
    <w:p w14:paraId="015C5811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2. Klijent aktivira komandu za slanje poruke.</w:t>
      </w:r>
    </w:p>
    <w:p w14:paraId="4EAB32A1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3. Sistem proverava da li poruka sadrži tekst [izuzetak: prazna poruka].</w:t>
      </w:r>
    </w:p>
    <w:p w14:paraId="18C23C02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4. Sistem dodaje poruku u tok komunikacije i prikazuje je na stranici tiketa.</w:t>
      </w:r>
    </w:p>
    <w:p w14:paraId="6E84DEC8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Izuzetci:</w:t>
      </w:r>
    </w:p>
    <w:p w14:paraId="7A63987D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[Prazna poruka] Sistem ne šalje poruku i korisnik ostaje na istoj stranici.</w:t>
      </w:r>
    </w:p>
    <w:p w14:paraId="59DDDABC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Posledice:</w:t>
      </w:r>
    </w:p>
    <w:p w14:paraId="21FBBE23" w14:textId="2F1D4AB8" w:rsidR="007E0B43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Nova poruka je dodata u tiket</w:t>
      </w:r>
      <w:r w:rsidR="007E0B43" w:rsidRPr="00A379BB">
        <w:rPr>
          <w:lang w:val="sr-Latn-CS"/>
        </w:rPr>
        <w:t>.</w:t>
      </w:r>
    </w:p>
    <w:p w14:paraId="51BA01EE" w14:textId="0F8F36D1" w:rsidR="00786068" w:rsidRPr="003372D3" w:rsidRDefault="00A379BB" w:rsidP="00786068">
      <w:pPr>
        <w:pStyle w:val="Heading2"/>
        <w:rPr>
          <w:lang w:val="sr-Latn-CS"/>
        </w:rPr>
      </w:pPr>
      <w:bookmarkStart w:id="17" w:name="_Toc229341724"/>
      <w:proofErr w:type="spellStart"/>
      <w:r>
        <w:t>Ocenjivanje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 </w:t>
      </w:r>
      <w:proofErr w:type="spellStart"/>
      <w:r>
        <w:t>tiketa</w:t>
      </w:r>
      <w:bookmarkEnd w:id="17"/>
      <w:proofErr w:type="spellEnd"/>
    </w:p>
    <w:p w14:paraId="3376496E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Kratak opis:</w:t>
      </w:r>
    </w:p>
    <w:p w14:paraId="5BEBD5C7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Slanje povratne informacije o tome da li je odgovor podrške pomogao klijentu.</w:t>
      </w:r>
    </w:p>
    <w:p w14:paraId="017524D0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Akteri:</w:t>
      </w:r>
    </w:p>
    <w:p w14:paraId="0611FA29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Klijent.</w:t>
      </w:r>
    </w:p>
    <w:p w14:paraId="7AB6AC04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Preduslovi:</w:t>
      </w:r>
    </w:p>
    <w:p w14:paraId="4CF218D6" w14:textId="6BB54AA4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Korisnik je prijavljen kao klijent i otvorena je stranica sa detaljima tiketa</w:t>
      </w:r>
      <w:r>
        <w:rPr>
          <w:lang w:val="sr-Latn-CS"/>
        </w:rPr>
        <w:t>, a tiket je zatvoren</w:t>
      </w:r>
      <w:r w:rsidRPr="00A379BB">
        <w:rPr>
          <w:lang w:val="sr-Latn-CS"/>
        </w:rPr>
        <w:t>.</w:t>
      </w:r>
    </w:p>
    <w:p w14:paraId="7EAF9C3C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Osnovni tok:</w:t>
      </w:r>
    </w:p>
    <w:p w14:paraId="3209A97A" w14:textId="7BD8B0BF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1. Klijent bira jednu od ponuđenih opcija povratne informacije, kao što su korisno</w:t>
      </w:r>
      <w:r>
        <w:rPr>
          <w:lang w:val="sr-Latn-CS"/>
        </w:rPr>
        <w:t xml:space="preserve"> ili</w:t>
      </w:r>
      <w:r w:rsidRPr="00A379BB">
        <w:rPr>
          <w:lang w:val="sr-Latn-CS"/>
        </w:rPr>
        <w:t xml:space="preserve"> nije korisno.</w:t>
      </w:r>
    </w:p>
    <w:p w14:paraId="37B77494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2. Sistem čuva izabranu povratnu informaciju za taj tiket.</w:t>
      </w:r>
    </w:p>
    <w:p w14:paraId="140021A4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3. Sistem prikazuje izabrano stanje povratne informacije.</w:t>
      </w:r>
    </w:p>
    <w:p w14:paraId="64175C2E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Izuzetci:</w:t>
      </w:r>
    </w:p>
    <w:p w14:paraId="6F38351D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Nema.</w:t>
      </w:r>
    </w:p>
    <w:p w14:paraId="5A5A82A9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Posledice:</w:t>
      </w:r>
    </w:p>
    <w:p w14:paraId="59ACFDB7" w14:textId="5D53613D" w:rsidR="007E0B43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Povratna informacija o tiketu je evidentirana</w:t>
      </w:r>
      <w:r w:rsidR="00686570" w:rsidRPr="00A379BB">
        <w:rPr>
          <w:lang w:val="sr-Latn-CS"/>
        </w:rPr>
        <w:t>.</w:t>
      </w:r>
    </w:p>
    <w:p w14:paraId="5C8E3E74" w14:textId="11BB8638" w:rsidR="00786068" w:rsidRPr="003372D3" w:rsidRDefault="00A379BB" w:rsidP="003D60F1">
      <w:pPr>
        <w:pStyle w:val="Heading2"/>
        <w:rPr>
          <w:lang w:val="sr-Latn-CS"/>
        </w:rPr>
      </w:pPr>
      <w:bookmarkStart w:id="18" w:name="_Toc229341725"/>
      <w:proofErr w:type="spellStart"/>
      <w:r>
        <w:t>Pregled</w:t>
      </w:r>
      <w:proofErr w:type="spellEnd"/>
      <w:r>
        <w:t xml:space="preserve"> </w:t>
      </w:r>
      <w:proofErr w:type="spellStart"/>
      <w:r>
        <w:t>administratorske</w:t>
      </w:r>
      <w:proofErr w:type="spellEnd"/>
      <w:r>
        <w:t xml:space="preserve"> </w:t>
      </w:r>
      <w:proofErr w:type="spellStart"/>
      <w:r>
        <w:t>kontrolne</w:t>
      </w:r>
      <w:proofErr w:type="spellEnd"/>
      <w:r>
        <w:t xml:space="preserve"> table</w:t>
      </w:r>
      <w:bookmarkEnd w:id="18"/>
    </w:p>
    <w:p w14:paraId="1DFD5342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Kratak opis:</w:t>
      </w:r>
    </w:p>
    <w:p w14:paraId="1A6FD4C9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Prikaz osnovnih statističkih podataka o tiketima i agentima u sistemu.</w:t>
      </w:r>
    </w:p>
    <w:p w14:paraId="4F42D346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Akteri:</w:t>
      </w:r>
    </w:p>
    <w:p w14:paraId="51AFFD5E" w14:textId="02356CC8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Administrator</w:t>
      </w:r>
      <w:r>
        <w:rPr>
          <w:lang w:val="sr-Latn-CS"/>
        </w:rPr>
        <w:t xml:space="preserve"> organizacije</w:t>
      </w:r>
      <w:r w:rsidRPr="00A379BB">
        <w:rPr>
          <w:lang w:val="sr-Latn-CS"/>
        </w:rPr>
        <w:t>.</w:t>
      </w:r>
    </w:p>
    <w:p w14:paraId="6797F04A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Preduslovi:</w:t>
      </w:r>
    </w:p>
    <w:p w14:paraId="4AEA2B5C" w14:textId="7981270D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Korisnik je prijavljen kao administrator</w:t>
      </w:r>
      <w:r>
        <w:rPr>
          <w:lang w:val="sr-Latn-CS"/>
        </w:rPr>
        <w:t xml:space="preserve"> organizacije</w:t>
      </w:r>
      <w:r w:rsidRPr="00A379BB">
        <w:rPr>
          <w:lang w:val="sr-Latn-CS"/>
        </w:rPr>
        <w:t>.</w:t>
      </w:r>
    </w:p>
    <w:p w14:paraId="148E5884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Osnovni tok:</w:t>
      </w:r>
    </w:p>
    <w:p w14:paraId="33E68F9A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1. Administrator bira opciju Dashboard.</w:t>
      </w:r>
    </w:p>
    <w:p w14:paraId="2F1FE402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lastRenderedPageBreak/>
        <w:t>2. Sistem prikazuje broj otvorenih, dodeljenih i zatvorenih tiketa.</w:t>
      </w:r>
    </w:p>
    <w:p w14:paraId="757AEB21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3. Sistem prikazuje broj aktivnih agenata i druge informacije potrebne za praćenje rada podrške.</w:t>
      </w:r>
    </w:p>
    <w:p w14:paraId="079B38FE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Izuzetci:</w:t>
      </w:r>
    </w:p>
    <w:p w14:paraId="68E6203E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Nema.</w:t>
      </w:r>
    </w:p>
    <w:p w14:paraId="5F6FDEA9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Posledice:</w:t>
      </w:r>
    </w:p>
    <w:p w14:paraId="702E349D" w14:textId="61BDE810" w:rsidR="007E0B43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Administrator ima uvid u trenutno stanje sistema podrške</w:t>
      </w:r>
      <w:r w:rsidR="00CF2AB8" w:rsidRPr="00A379BB">
        <w:rPr>
          <w:lang w:val="sr-Latn-CS"/>
        </w:rPr>
        <w:t>.</w:t>
      </w:r>
    </w:p>
    <w:p w14:paraId="37A550CA" w14:textId="42057CEF" w:rsidR="00786068" w:rsidRPr="00A379BB" w:rsidRDefault="00A379BB" w:rsidP="007061AB">
      <w:pPr>
        <w:pStyle w:val="Heading2"/>
        <w:rPr>
          <w:lang w:val="sr-Latn-CS"/>
        </w:rPr>
      </w:pPr>
      <w:bookmarkStart w:id="19" w:name="_Toc229341726"/>
      <w:proofErr w:type="spellStart"/>
      <w:r>
        <w:t>Pregled</w:t>
      </w:r>
      <w:proofErr w:type="spellEnd"/>
      <w:r>
        <w:t xml:space="preserve"> </w:t>
      </w:r>
      <w:proofErr w:type="spellStart"/>
      <w:r>
        <w:t>spiska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za </w:t>
      </w:r>
      <w:proofErr w:type="spellStart"/>
      <w:r>
        <w:t>podršku</w:t>
      </w:r>
      <w:bookmarkEnd w:id="19"/>
      <w:proofErr w:type="spellEnd"/>
    </w:p>
    <w:p w14:paraId="4026DCC0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Kratak opis:</w:t>
      </w:r>
    </w:p>
    <w:p w14:paraId="2DEF7869" w14:textId="5F5666EB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Prikaz liste svih tiketa dostupnih agentu ili administratoru</w:t>
      </w:r>
      <w:r>
        <w:rPr>
          <w:lang w:val="sr-Latn-CS"/>
        </w:rPr>
        <w:t xml:space="preserve"> organizacije</w:t>
      </w:r>
      <w:r w:rsidRPr="00A379BB">
        <w:rPr>
          <w:lang w:val="sr-Latn-CS"/>
        </w:rPr>
        <w:t>, sa mogućnošću pretrage i filtriranja.</w:t>
      </w:r>
    </w:p>
    <w:p w14:paraId="56EB12A2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Akteri:</w:t>
      </w:r>
    </w:p>
    <w:p w14:paraId="1336BD6D" w14:textId="098854B9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Agent podrške, Administrator</w:t>
      </w:r>
      <w:r>
        <w:rPr>
          <w:lang w:val="sr-Latn-CS"/>
        </w:rPr>
        <w:t xml:space="preserve"> organizacije</w:t>
      </w:r>
      <w:r w:rsidRPr="00A379BB">
        <w:rPr>
          <w:lang w:val="sr-Latn-CS"/>
        </w:rPr>
        <w:t>.</w:t>
      </w:r>
    </w:p>
    <w:p w14:paraId="360DB9A4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Preduslovi:</w:t>
      </w:r>
    </w:p>
    <w:p w14:paraId="4797A783" w14:textId="145CA9CE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Korisnik je prijavljen kao agent podrške ili administrator</w:t>
      </w:r>
      <w:r>
        <w:rPr>
          <w:lang w:val="sr-Latn-CS"/>
        </w:rPr>
        <w:t xml:space="preserve"> organizacije</w:t>
      </w:r>
      <w:r w:rsidRPr="00A379BB">
        <w:rPr>
          <w:lang w:val="sr-Latn-CS"/>
        </w:rPr>
        <w:t>.</w:t>
      </w:r>
    </w:p>
    <w:p w14:paraId="20022BC0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Osnovni tok:</w:t>
      </w:r>
    </w:p>
    <w:p w14:paraId="0E553274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1. Korisnik bira opciju Tickets.</w:t>
      </w:r>
    </w:p>
    <w:p w14:paraId="757D4D7A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2. Sistem prikazuje listu tiketa sa osnovnim podacima.</w:t>
      </w:r>
    </w:p>
    <w:p w14:paraId="63122A25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3. Korisnik po potrebi unosi pojam za pretragu ili bira filtere po statusu i prioritetu.</w:t>
      </w:r>
    </w:p>
    <w:p w14:paraId="4AE7ABC7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4. Sistem osvežava prikaz i prikazuje tikete koji odgovaraju zadatim kriterijumima.</w:t>
      </w:r>
    </w:p>
    <w:p w14:paraId="34B5BF12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5. Korisnik može da poništi filtere i vrati celokupan prikaz.</w:t>
      </w:r>
    </w:p>
    <w:p w14:paraId="3B6FDDD8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Izuzetci:</w:t>
      </w:r>
    </w:p>
    <w:p w14:paraId="4D9E8C2C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Nema.</w:t>
      </w:r>
    </w:p>
    <w:p w14:paraId="5674529E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Posledice:</w:t>
      </w:r>
    </w:p>
    <w:p w14:paraId="6487D220" w14:textId="4792610C" w:rsidR="007E0B43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Tekuća stranica je stranica sa spiskom tiketa</w:t>
      </w:r>
      <w:r w:rsidR="009F61E4" w:rsidRPr="00A379BB">
        <w:rPr>
          <w:lang w:val="sr-Latn-CS"/>
        </w:rPr>
        <w:t>.</w:t>
      </w:r>
    </w:p>
    <w:p w14:paraId="49950245" w14:textId="0F8007C0" w:rsidR="00786068" w:rsidRPr="003372D3" w:rsidRDefault="00A379BB" w:rsidP="00786068">
      <w:pPr>
        <w:pStyle w:val="Heading2"/>
        <w:rPr>
          <w:lang w:val="sr-Latn-CS"/>
        </w:rPr>
      </w:pPr>
      <w:bookmarkStart w:id="20" w:name="_Toc229341727"/>
      <w:proofErr w:type="spellStart"/>
      <w:r>
        <w:t>Pregled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podrške</w:t>
      </w:r>
      <w:bookmarkEnd w:id="20"/>
      <w:proofErr w:type="spellEnd"/>
    </w:p>
    <w:p w14:paraId="266A6012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Kratak opis:</w:t>
      </w:r>
    </w:p>
    <w:p w14:paraId="59F462A3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Prikaz detalja izabranog tiketa, komunikacije sa klijentom, informacija o organizaciji i internih beleški.</w:t>
      </w:r>
    </w:p>
    <w:p w14:paraId="0F78E7BA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Akteri:</w:t>
      </w:r>
    </w:p>
    <w:p w14:paraId="2C5E7C40" w14:textId="1654FD1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Agent podrške, Administrator</w:t>
      </w:r>
      <w:r>
        <w:rPr>
          <w:lang w:val="sr-Latn-CS"/>
        </w:rPr>
        <w:t xml:space="preserve"> organizacije</w:t>
      </w:r>
      <w:r w:rsidRPr="00A379BB">
        <w:rPr>
          <w:lang w:val="sr-Latn-CS"/>
        </w:rPr>
        <w:t>.</w:t>
      </w:r>
    </w:p>
    <w:p w14:paraId="3FD16723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Preduslovi:</w:t>
      </w:r>
    </w:p>
    <w:p w14:paraId="5F6E72EB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Korisnik je prijavljen i trenutno je prikazana lista tiketa.</w:t>
      </w:r>
    </w:p>
    <w:p w14:paraId="2B3B8CF8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Osnovni tok:</w:t>
      </w:r>
    </w:p>
    <w:p w14:paraId="269BD9A4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1. Korisnik bira tiket iz liste.</w:t>
      </w:r>
    </w:p>
    <w:p w14:paraId="43F9305C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2. Sistem prikazuje detalje tiketa, podatke o klijentu, organizaciji, statusu, prioritetu, kategoriji i istoriji poruka.</w:t>
      </w:r>
    </w:p>
    <w:p w14:paraId="49C113B6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t>3. Sistem prikazuje interne beleške koje su vezane za tiket.</w:t>
      </w:r>
    </w:p>
    <w:p w14:paraId="0F1E023D" w14:textId="77777777" w:rsidR="00A379BB" w:rsidRPr="00A379BB" w:rsidRDefault="00A379BB" w:rsidP="00A379BB">
      <w:pPr>
        <w:pStyle w:val="BodyText"/>
        <w:rPr>
          <w:lang w:val="sr-Latn-CS"/>
        </w:rPr>
      </w:pPr>
      <w:r w:rsidRPr="00A379BB">
        <w:rPr>
          <w:lang w:val="sr-Latn-CS"/>
        </w:rPr>
        <w:lastRenderedPageBreak/>
        <w:t>4. Ako je korisnik administrator, sistem prikazuje tiket u režimu pregleda bez odgovaranja klijentu.</w:t>
      </w:r>
    </w:p>
    <w:p w14:paraId="0D489ED4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Izuzetci:</w:t>
      </w:r>
    </w:p>
    <w:p w14:paraId="3601D520" w14:textId="77777777" w:rsidR="00A379BB" w:rsidRPr="000330FD" w:rsidRDefault="00A379BB" w:rsidP="00A379BB">
      <w:pPr>
        <w:pStyle w:val="BodyText"/>
        <w:rPr>
          <w:lang w:val="sr-Latn-CS"/>
        </w:rPr>
      </w:pPr>
      <w:r w:rsidRPr="000330FD">
        <w:rPr>
          <w:lang w:val="sr-Latn-CS"/>
        </w:rPr>
        <w:t>[Tiket je dodeljen drugom agentu] Sistem agentu prikazuje obaveštenje da tiket trenutno obrađuje drugi agent i ne dozvoljava mu pristup daljoj obradi.</w:t>
      </w:r>
    </w:p>
    <w:p w14:paraId="7F5A099C" w14:textId="77777777" w:rsidR="00A379BB" w:rsidRPr="00A379BB" w:rsidRDefault="00A379BB" w:rsidP="00A379BB">
      <w:pPr>
        <w:pStyle w:val="BodyText"/>
        <w:rPr>
          <w:b/>
          <w:bCs/>
          <w:lang w:val="sr-Latn-CS"/>
        </w:rPr>
      </w:pPr>
      <w:r w:rsidRPr="00A379BB">
        <w:rPr>
          <w:b/>
          <w:bCs/>
          <w:lang w:val="sr-Latn-CS"/>
        </w:rPr>
        <w:t>Posledice:</w:t>
      </w:r>
    </w:p>
    <w:p w14:paraId="2620507E" w14:textId="3C2F8F79" w:rsidR="007E0B43" w:rsidRPr="000330FD" w:rsidRDefault="00A379BB" w:rsidP="00A379BB">
      <w:pPr>
        <w:pStyle w:val="BodyText"/>
        <w:rPr>
          <w:lang w:val="sr-Latn-CS"/>
        </w:rPr>
      </w:pPr>
      <w:r w:rsidRPr="000330FD">
        <w:rPr>
          <w:lang w:val="sr-Latn-CS"/>
        </w:rPr>
        <w:t>Korisnik ima uvid u detalje tiketa u skladu sa svojom ulogom</w:t>
      </w:r>
      <w:r w:rsidR="00D77D96" w:rsidRPr="000330FD">
        <w:rPr>
          <w:lang w:val="sr-Latn-CS"/>
        </w:rPr>
        <w:t>.</w:t>
      </w:r>
    </w:p>
    <w:p w14:paraId="40BCB8F5" w14:textId="0BF39B79" w:rsidR="006C2F57" w:rsidRPr="003372D3" w:rsidRDefault="000330FD" w:rsidP="006C2F57">
      <w:pPr>
        <w:pStyle w:val="Heading2"/>
        <w:rPr>
          <w:lang w:val="sr-Latn-CS"/>
        </w:rPr>
      </w:pPr>
      <w:bookmarkStart w:id="21" w:name="_Toc229341728"/>
      <w:proofErr w:type="spellStart"/>
      <w:r>
        <w:t>Automatsko</w:t>
      </w:r>
      <w:proofErr w:type="spellEnd"/>
      <w:r>
        <w:t xml:space="preserve"> </w:t>
      </w:r>
      <w:proofErr w:type="spellStart"/>
      <w:r>
        <w:t>dodeljivanje</w:t>
      </w:r>
      <w:proofErr w:type="spellEnd"/>
      <w:r>
        <w:t xml:space="preserve"> </w:t>
      </w:r>
      <w:proofErr w:type="spellStart"/>
      <w:r>
        <w:t>tiketa</w:t>
      </w:r>
      <w:proofErr w:type="spellEnd"/>
      <w:r>
        <w:t xml:space="preserve"> </w:t>
      </w:r>
      <w:proofErr w:type="spellStart"/>
      <w:r>
        <w:t>agentu</w:t>
      </w:r>
      <w:bookmarkEnd w:id="21"/>
      <w:proofErr w:type="spellEnd"/>
    </w:p>
    <w:p w14:paraId="2CC318D7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Kratak opis:</w:t>
      </w:r>
    </w:p>
    <w:p w14:paraId="539CA8D3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Dodeljivanje otvorenog tiketa agentu kada agent pristupi detaljima tog tiketa.</w:t>
      </w:r>
    </w:p>
    <w:p w14:paraId="3C0593C0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Akteri:</w:t>
      </w:r>
    </w:p>
    <w:p w14:paraId="3D01F236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Agent podrške.</w:t>
      </w:r>
    </w:p>
    <w:p w14:paraId="0EB5C3B5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Preduslovi:</w:t>
      </w:r>
    </w:p>
    <w:p w14:paraId="6E21B22B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Korisnik je prijavljen kao agent i izabrani tiket ima status Open.</w:t>
      </w:r>
    </w:p>
    <w:p w14:paraId="1DBD1D66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Osnovni tok:</w:t>
      </w:r>
    </w:p>
    <w:p w14:paraId="7B1D9C9B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1. Agent bira otvoreni tiket iz liste.</w:t>
      </w:r>
    </w:p>
    <w:p w14:paraId="3A0DDC3F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2. Sistem proverava status tiketa.</w:t>
      </w:r>
    </w:p>
    <w:p w14:paraId="40C73321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3. Sistem dodeljuje tiket agentu koji ga je otvorio.</w:t>
      </w:r>
    </w:p>
    <w:p w14:paraId="35015573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4. Sistem menja status tiketa u Assigned i upisuje vreme dodele.</w:t>
      </w:r>
    </w:p>
    <w:p w14:paraId="0F37FC2A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5. Sistem prikazuje detalje tiketa agentu.</w:t>
      </w:r>
    </w:p>
    <w:p w14:paraId="71D1937F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Izuzetci:</w:t>
      </w:r>
    </w:p>
    <w:p w14:paraId="101470D7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Nema.</w:t>
      </w:r>
    </w:p>
    <w:p w14:paraId="7B39ABC3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Posledice:</w:t>
      </w:r>
    </w:p>
    <w:p w14:paraId="03CEA732" w14:textId="6E7F58DD" w:rsidR="006C2F57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Tiket je dodeljen agentu i spreman je za obradu</w:t>
      </w:r>
      <w:r w:rsidR="006C2F57" w:rsidRPr="000330FD">
        <w:rPr>
          <w:lang w:val="sr-Latn-CS"/>
        </w:rPr>
        <w:t>.</w:t>
      </w:r>
    </w:p>
    <w:p w14:paraId="29F0D7D9" w14:textId="54A8B3F2" w:rsidR="00786068" w:rsidRPr="003372D3" w:rsidRDefault="000330FD" w:rsidP="00786068">
      <w:pPr>
        <w:pStyle w:val="Heading2"/>
        <w:rPr>
          <w:lang w:val="sr-Latn-CS"/>
        </w:rPr>
      </w:pPr>
      <w:bookmarkStart w:id="22" w:name="_Toc229341729"/>
      <w:proofErr w:type="spellStart"/>
      <w:r>
        <w:t>Slanje</w:t>
      </w:r>
      <w:proofErr w:type="spellEnd"/>
      <w:r>
        <w:t xml:space="preserve"> </w:t>
      </w:r>
      <w:proofErr w:type="spellStart"/>
      <w:r>
        <w:t>odgovora</w:t>
      </w:r>
      <w:proofErr w:type="spellEnd"/>
      <w:r>
        <w:t xml:space="preserve"> </w:t>
      </w:r>
      <w:proofErr w:type="spellStart"/>
      <w:r>
        <w:t>klijentu</w:t>
      </w:r>
      <w:bookmarkEnd w:id="22"/>
      <w:proofErr w:type="spellEnd"/>
    </w:p>
    <w:p w14:paraId="46351A2F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Kratak opis:</w:t>
      </w:r>
    </w:p>
    <w:p w14:paraId="7E3A5184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Slanje odgovora agentu u okviru izabranog tiketa.</w:t>
      </w:r>
    </w:p>
    <w:p w14:paraId="1E5629FE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Akteri:</w:t>
      </w:r>
    </w:p>
    <w:p w14:paraId="6A95C49F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Agent podrške.</w:t>
      </w:r>
    </w:p>
    <w:p w14:paraId="0EA4EF51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Preduslovi:</w:t>
      </w:r>
    </w:p>
    <w:p w14:paraId="687DAAF3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Korisnik je prijavljen kao agent, tiket je dodeljen tom agentu i nije zatvoren ili arhiviran.</w:t>
      </w:r>
    </w:p>
    <w:p w14:paraId="381412C8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Osnovni tok:</w:t>
      </w:r>
    </w:p>
    <w:p w14:paraId="752148B6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1. Agent unosi tekst odgovora u polje za poruku.</w:t>
      </w:r>
    </w:p>
    <w:p w14:paraId="18EF67F4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2. Agent aktivira komandu za slanje poruke.</w:t>
      </w:r>
    </w:p>
    <w:p w14:paraId="3373BC9B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3. Sistem proverava da li je poruka popunjena [izuzetak: prazna poruka].</w:t>
      </w:r>
    </w:p>
    <w:p w14:paraId="7A174C4A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4. Sistem dodaje poruku u komunikaciju tiketa i prikazuje je u razgovoru.</w:t>
      </w:r>
    </w:p>
    <w:p w14:paraId="6AD6A5BF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Izuzetci:</w:t>
      </w:r>
    </w:p>
    <w:p w14:paraId="47A17BC2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lastRenderedPageBreak/>
        <w:t>[Prazna poruka] Sistem ne dodaje poruku i agent ostaje na istoj stranici.</w:t>
      </w:r>
    </w:p>
    <w:p w14:paraId="1915A68F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Posledice:</w:t>
      </w:r>
    </w:p>
    <w:p w14:paraId="3D4B1443" w14:textId="6EA370B2" w:rsidR="007E0B43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Odgovor je dodat u tiket i vidljiv je u komunikaciji sa klijentom</w:t>
      </w:r>
      <w:r w:rsidR="00082A7C" w:rsidRPr="000330FD">
        <w:rPr>
          <w:lang w:val="sr-Latn-CS"/>
        </w:rPr>
        <w:t>.</w:t>
      </w:r>
    </w:p>
    <w:p w14:paraId="045519F2" w14:textId="3EE7F177" w:rsidR="00786068" w:rsidRPr="003372D3" w:rsidRDefault="000330FD" w:rsidP="00786068">
      <w:pPr>
        <w:pStyle w:val="Heading2"/>
        <w:rPr>
          <w:lang w:val="sr-Latn-CS"/>
        </w:rPr>
      </w:pPr>
      <w:bookmarkStart w:id="23" w:name="_Toc229341730"/>
      <w:proofErr w:type="spellStart"/>
      <w:r>
        <w:t>Korišćenje</w:t>
      </w:r>
      <w:proofErr w:type="spellEnd"/>
      <w:r>
        <w:t xml:space="preserve"> </w:t>
      </w:r>
      <w:proofErr w:type="spellStart"/>
      <w:r>
        <w:t>šablonskog</w:t>
      </w:r>
      <w:proofErr w:type="spellEnd"/>
      <w:r>
        <w:t xml:space="preserve"> </w:t>
      </w:r>
      <w:proofErr w:type="spellStart"/>
      <w:r>
        <w:t>odgovora</w:t>
      </w:r>
      <w:bookmarkEnd w:id="23"/>
      <w:proofErr w:type="spellEnd"/>
    </w:p>
    <w:p w14:paraId="7DCEB1C8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Kratak opis:</w:t>
      </w:r>
    </w:p>
    <w:p w14:paraId="7D872F60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Umetanje unapred pripremljenog odgovora u polje za odgovor na tiket.</w:t>
      </w:r>
    </w:p>
    <w:p w14:paraId="46318177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Akteri:</w:t>
      </w:r>
    </w:p>
    <w:p w14:paraId="74409B5A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Agent podrške.</w:t>
      </w:r>
    </w:p>
    <w:p w14:paraId="6D94C5D3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Preduslovi:</w:t>
      </w:r>
    </w:p>
    <w:p w14:paraId="7F7632D9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Korisnik je prijavljen kao agent i otvorena je stranica tiketa koji može da obrađuje.</w:t>
      </w:r>
    </w:p>
    <w:p w14:paraId="7489B121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Osnovni tok:</w:t>
      </w:r>
    </w:p>
    <w:p w14:paraId="615D3A65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1. Agent bira opciju za prikaz šablonskih odgovora.</w:t>
      </w:r>
    </w:p>
    <w:p w14:paraId="509614D3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2. Sistem prikazuje listu dostupnih šablona.</w:t>
      </w:r>
    </w:p>
    <w:p w14:paraId="28A9BE37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3. Agent bira odgovarajući šablon.</w:t>
      </w:r>
    </w:p>
    <w:p w14:paraId="12F31C79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4. Sistem upisuje tekst šablona u polje za odgovor.</w:t>
      </w:r>
    </w:p>
    <w:p w14:paraId="1398154B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5. Agent po potrebi menja tekst i šalje poruku.</w:t>
      </w:r>
    </w:p>
    <w:p w14:paraId="4C758EB9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Izuzetci:</w:t>
      </w:r>
    </w:p>
    <w:p w14:paraId="54F13D0D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Nema.</w:t>
      </w:r>
    </w:p>
    <w:p w14:paraId="45C00080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Posledice:</w:t>
      </w:r>
    </w:p>
    <w:p w14:paraId="72DAC6E4" w14:textId="71E0141A" w:rsidR="007E0B43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Tekst šablona je pripremljen za slanje kao odgovor klijentu</w:t>
      </w:r>
      <w:r w:rsidR="00562041" w:rsidRPr="000330FD">
        <w:rPr>
          <w:lang w:val="sr-Latn-CS"/>
        </w:rPr>
        <w:t>.</w:t>
      </w:r>
    </w:p>
    <w:p w14:paraId="4E0D1E33" w14:textId="0A537CB3" w:rsidR="00786068" w:rsidRPr="003372D3" w:rsidRDefault="000330FD" w:rsidP="00786068">
      <w:pPr>
        <w:pStyle w:val="Heading2"/>
        <w:rPr>
          <w:lang w:val="sr-Latn-CS"/>
        </w:rPr>
      </w:pPr>
      <w:bookmarkStart w:id="24" w:name="_Toc229341731"/>
      <w:proofErr w:type="spellStart"/>
      <w:r>
        <w:t>Dodavanje</w:t>
      </w:r>
      <w:proofErr w:type="spellEnd"/>
      <w:r>
        <w:t xml:space="preserve"> interne </w:t>
      </w:r>
      <w:proofErr w:type="spellStart"/>
      <w:r>
        <w:t>beleške</w:t>
      </w:r>
      <w:bookmarkEnd w:id="24"/>
      <w:proofErr w:type="spellEnd"/>
    </w:p>
    <w:p w14:paraId="05E9F086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Kratak opis:</w:t>
      </w:r>
    </w:p>
    <w:p w14:paraId="7ABD0976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Unos interne beleške koja je vidljiva podršci, ali nije deo poruka koje vidi klijent.</w:t>
      </w:r>
    </w:p>
    <w:p w14:paraId="4120EA54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Akteri:</w:t>
      </w:r>
    </w:p>
    <w:p w14:paraId="26CA791A" w14:textId="46EEA013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Agent podrške, Administrator</w:t>
      </w:r>
      <w:r>
        <w:rPr>
          <w:lang w:val="sr-Latn-CS"/>
        </w:rPr>
        <w:t xml:space="preserve"> organizacije</w:t>
      </w:r>
      <w:r w:rsidRPr="000330FD">
        <w:rPr>
          <w:lang w:val="sr-Latn-CS"/>
        </w:rPr>
        <w:t>.</w:t>
      </w:r>
    </w:p>
    <w:p w14:paraId="40949317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Preduslovi:</w:t>
      </w:r>
    </w:p>
    <w:p w14:paraId="1EDBBF7C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Korisnik je prijavljen i otvorena je stranica sa detaljima tiketa.</w:t>
      </w:r>
    </w:p>
    <w:p w14:paraId="6F4DC1A0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Osnovni tok:</w:t>
      </w:r>
    </w:p>
    <w:p w14:paraId="1509FF34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1. Korisnik bira opciju za dodavanje interne beleške.</w:t>
      </w:r>
    </w:p>
    <w:p w14:paraId="3B902CE8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2. Sistem prikazuje polje za unos beleške.</w:t>
      </w:r>
    </w:p>
    <w:p w14:paraId="251790E8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3. Korisnik unosi tekst beleške i aktivira komandu Save note.</w:t>
      </w:r>
    </w:p>
    <w:p w14:paraId="141ED8D8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4. Sistem proverava da li beleška sadrži tekst [izuzetak: prazna beleška].</w:t>
      </w:r>
    </w:p>
    <w:p w14:paraId="7E7191A9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5. Sistem dodaje belešku u listu internih beleški tiketa.</w:t>
      </w:r>
    </w:p>
    <w:p w14:paraId="65EDED43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Izuzetci:</w:t>
      </w:r>
    </w:p>
    <w:p w14:paraId="73B420B1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[Prazna beleška] Sistem ne čuva belešku i korisnik ostaje na istoj stranici.</w:t>
      </w:r>
    </w:p>
    <w:p w14:paraId="60572215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lastRenderedPageBreak/>
        <w:t>Posledice:</w:t>
      </w:r>
    </w:p>
    <w:p w14:paraId="7BE41263" w14:textId="09C35C2B" w:rsidR="007E0B43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Interna beleška je dodata uz tiket</w:t>
      </w:r>
      <w:r w:rsidR="0090327F" w:rsidRPr="000330FD">
        <w:rPr>
          <w:lang w:val="sr-Latn-CS"/>
        </w:rPr>
        <w:t>.</w:t>
      </w:r>
    </w:p>
    <w:p w14:paraId="77A25DC4" w14:textId="60C7517E" w:rsidR="00786068" w:rsidRPr="000330FD" w:rsidRDefault="000330FD" w:rsidP="00786068">
      <w:pPr>
        <w:pStyle w:val="Heading2"/>
        <w:rPr>
          <w:lang w:val="sr-Latn-CS"/>
        </w:rPr>
      </w:pPr>
      <w:bookmarkStart w:id="25" w:name="_Toc229341732"/>
      <w:proofErr w:type="spellStart"/>
      <w:r>
        <w:t>Zatvaranje</w:t>
      </w:r>
      <w:proofErr w:type="spellEnd"/>
      <w:r>
        <w:t xml:space="preserve"> </w:t>
      </w:r>
      <w:proofErr w:type="spellStart"/>
      <w:r>
        <w:t>tiketa</w:t>
      </w:r>
      <w:bookmarkEnd w:id="25"/>
      <w:proofErr w:type="spellEnd"/>
    </w:p>
    <w:p w14:paraId="4CF6D65B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Kratak opis:</w:t>
      </w:r>
    </w:p>
    <w:p w14:paraId="348A3D5F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Zatvaranje tiketa nakon što agent završi obradu zahteva.</w:t>
      </w:r>
    </w:p>
    <w:p w14:paraId="3661426C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Akteri:</w:t>
      </w:r>
    </w:p>
    <w:p w14:paraId="4C3E0C10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Agent podrške.</w:t>
      </w:r>
    </w:p>
    <w:p w14:paraId="0361B20F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Preduslovi:</w:t>
      </w:r>
    </w:p>
    <w:p w14:paraId="55F8A0AC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Korisnik je prijavljen kao agent, tiket je dodeljen tom agentu i ima status Assigned.</w:t>
      </w:r>
    </w:p>
    <w:p w14:paraId="3E38BB4E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Osnovni tok:</w:t>
      </w:r>
    </w:p>
    <w:p w14:paraId="21766A7E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1. Agent bira opciju Close Ticket.</w:t>
      </w:r>
    </w:p>
    <w:p w14:paraId="56E01E5E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2. Sistem menja status tiketa u Closed.</w:t>
      </w:r>
    </w:p>
    <w:p w14:paraId="6EF9D7A2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3. Sistem upisuje vreme zatvaranja tiketa.</w:t>
      </w:r>
    </w:p>
    <w:p w14:paraId="01D259BE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4. Sistem osvežava prikaz detalja tiketa.</w:t>
      </w:r>
    </w:p>
    <w:p w14:paraId="7DC9731C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Izuzetci:</w:t>
      </w:r>
    </w:p>
    <w:p w14:paraId="3451F601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Nema.</w:t>
      </w:r>
    </w:p>
    <w:p w14:paraId="47576672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Posledice:</w:t>
      </w:r>
    </w:p>
    <w:p w14:paraId="43AE8C4F" w14:textId="7F01F455" w:rsidR="00225B05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Tiket je zatvoren i više nije dostupan za slanje novih poruka</w:t>
      </w:r>
      <w:r w:rsidR="00225B05" w:rsidRPr="000330FD">
        <w:rPr>
          <w:lang w:val="sr-Latn-CS"/>
        </w:rPr>
        <w:t>.</w:t>
      </w:r>
    </w:p>
    <w:p w14:paraId="1A498F77" w14:textId="48A50558" w:rsidR="00786068" w:rsidRPr="003372D3" w:rsidRDefault="000330FD" w:rsidP="00AB730D">
      <w:pPr>
        <w:pStyle w:val="Heading2"/>
        <w:rPr>
          <w:lang w:val="sr-Latn-CS"/>
        </w:rPr>
      </w:pPr>
      <w:bookmarkStart w:id="26" w:name="_Toc229341733"/>
      <w:proofErr w:type="spellStart"/>
      <w:r>
        <w:t>Pregled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 </w:t>
      </w:r>
      <w:proofErr w:type="spellStart"/>
      <w:r>
        <w:t>agenata</w:t>
      </w:r>
      <w:bookmarkEnd w:id="26"/>
      <w:proofErr w:type="spellEnd"/>
    </w:p>
    <w:p w14:paraId="1D9E727D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Kratak opis:</w:t>
      </w:r>
    </w:p>
    <w:p w14:paraId="629ADEE1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Prikaz liste agenata podrške sa osnovnim podacima i mogućnošću pretrage.</w:t>
      </w:r>
    </w:p>
    <w:p w14:paraId="6A6543CA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Akteri:</w:t>
      </w:r>
    </w:p>
    <w:p w14:paraId="49E6855B" w14:textId="15515F40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Administrator</w:t>
      </w:r>
      <w:r>
        <w:rPr>
          <w:lang w:val="sr-Latn-CS"/>
        </w:rPr>
        <w:t xml:space="preserve"> organizacije</w:t>
      </w:r>
      <w:r w:rsidRPr="000330FD">
        <w:rPr>
          <w:lang w:val="sr-Latn-CS"/>
        </w:rPr>
        <w:t>.</w:t>
      </w:r>
    </w:p>
    <w:p w14:paraId="2B96E042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Preduslovi:</w:t>
      </w:r>
    </w:p>
    <w:p w14:paraId="5626028A" w14:textId="6CB8A3BE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Korisnik je prijavljen kao administrator</w:t>
      </w:r>
      <w:r>
        <w:rPr>
          <w:lang w:val="sr-Latn-CS"/>
        </w:rPr>
        <w:t xml:space="preserve"> organizacije</w:t>
      </w:r>
      <w:r w:rsidRPr="000330FD">
        <w:rPr>
          <w:lang w:val="sr-Latn-CS"/>
        </w:rPr>
        <w:t>.</w:t>
      </w:r>
    </w:p>
    <w:p w14:paraId="0B3C5BAD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Osnovni tok:</w:t>
      </w:r>
    </w:p>
    <w:p w14:paraId="2595B2C6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1. Administrator bira opciju Agents.</w:t>
      </w:r>
    </w:p>
    <w:p w14:paraId="7AF80EDF" w14:textId="3546D4DD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 xml:space="preserve">2. Sistem prikazuje listu agenata sa podacima o imenu, </w:t>
      </w:r>
      <w:r>
        <w:rPr>
          <w:lang w:val="sr-Latn-CS"/>
        </w:rPr>
        <w:t>email-u</w:t>
      </w:r>
      <w:r w:rsidRPr="000330FD">
        <w:rPr>
          <w:lang w:val="sr-Latn-CS"/>
        </w:rPr>
        <w:t>, statusu i broju tiketa.</w:t>
      </w:r>
    </w:p>
    <w:p w14:paraId="195F8304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3. Administrator unosi pojam za pretragu.</w:t>
      </w:r>
    </w:p>
    <w:p w14:paraId="0031E9A1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4. Sistem prikazuje agente koji odgovaraju unetom pojmu.</w:t>
      </w:r>
    </w:p>
    <w:p w14:paraId="15DC694F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Izuzetci:</w:t>
      </w:r>
    </w:p>
    <w:p w14:paraId="43C0A86F" w14:textId="77777777" w:rsidR="000330FD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Nema.</w:t>
      </w:r>
    </w:p>
    <w:p w14:paraId="510A7D07" w14:textId="77777777" w:rsidR="000330FD" w:rsidRPr="000330FD" w:rsidRDefault="000330FD" w:rsidP="000330FD">
      <w:pPr>
        <w:pStyle w:val="BodyText"/>
        <w:rPr>
          <w:b/>
          <w:bCs/>
          <w:lang w:val="sr-Latn-CS"/>
        </w:rPr>
      </w:pPr>
      <w:r w:rsidRPr="000330FD">
        <w:rPr>
          <w:b/>
          <w:bCs/>
          <w:lang w:val="sr-Latn-CS"/>
        </w:rPr>
        <w:t>Posledice:</w:t>
      </w:r>
    </w:p>
    <w:p w14:paraId="235E0179" w14:textId="1A6B4545" w:rsidR="00705464" w:rsidRPr="000330FD" w:rsidRDefault="000330FD" w:rsidP="000330FD">
      <w:pPr>
        <w:pStyle w:val="BodyText"/>
        <w:rPr>
          <w:lang w:val="sr-Latn-CS"/>
        </w:rPr>
      </w:pPr>
      <w:r w:rsidRPr="000330FD">
        <w:rPr>
          <w:lang w:val="sr-Latn-CS"/>
        </w:rPr>
        <w:t>Administrator ima pregled agenata u sistemu</w:t>
      </w:r>
      <w:r w:rsidR="00705464" w:rsidRPr="000330FD">
        <w:rPr>
          <w:lang w:val="sr-Latn-CS"/>
        </w:rPr>
        <w:t>.</w:t>
      </w:r>
    </w:p>
    <w:p w14:paraId="686B49A9" w14:textId="6ABCD12B" w:rsidR="00786068" w:rsidRPr="003372D3" w:rsidRDefault="000330FD" w:rsidP="00CA5E5F">
      <w:pPr>
        <w:pStyle w:val="Heading2"/>
        <w:rPr>
          <w:lang w:val="sr-Latn-CS"/>
        </w:rPr>
      </w:pPr>
      <w:bookmarkStart w:id="27" w:name="_Toc229341734"/>
      <w:proofErr w:type="spellStart"/>
      <w:r>
        <w:lastRenderedPageBreak/>
        <w:t>Generisanje</w:t>
      </w:r>
      <w:proofErr w:type="spellEnd"/>
      <w:r>
        <w:t xml:space="preserve"> </w:t>
      </w:r>
      <w:proofErr w:type="spellStart"/>
      <w:r>
        <w:t>pozivnog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za </w:t>
      </w:r>
      <w:proofErr w:type="spellStart"/>
      <w:r>
        <w:t>agenta</w:t>
      </w:r>
      <w:bookmarkEnd w:id="27"/>
      <w:proofErr w:type="spellEnd"/>
    </w:p>
    <w:p w14:paraId="1C109A50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Kratak opis:</w:t>
      </w:r>
    </w:p>
    <w:p w14:paraId="43FCBC2A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Generisanje i kopiranje pozivnog koda koji se koristi pri registraciji novog agenta.</w:t>
      </w:r>
    </w:p>
    <w:p w14:paraId="51CB6D93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Akteri:</w:t>
      </w:r>
    </w:p>
    <w:p w14:paraId="043783D6" w14:textId="1210789D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Administrator</w:t>
      </w:r>
      <w:r>
        <w:rPr>
          <w:lang w:val="sr-Latn-CS"/>
        </w:rPr>
        <w:t xml:space="preserve"> organizacije</w:t>
      </w:r>
      <w:r w:rsidRPr="00BF3446">
        <w:rPr>
          <w:lang w:val="sr-Latn-CS"/>
        </w:rPr>
        <w:t>.</w:t>
      </w:r>
    </w:p>
    <w:p w14:paraId="60C95DA4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Preduslovi:</w:t>
      </w:r>
    </w:p>
    <w:p w14:paraId="281A3F8F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Korisnik je prijavljen kao administrator i otvorena je stranica Agents.</w:t>
      </w:r>
    </w:p>
    <w:p w14:paraId="120528C5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Osnovni tok:</w:t>
      </w:r>
    </w:p>
    <w:p w14:paraId="6AF9BC8B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1. Administrator bira opciju Add Agent.</w:t>
      </w:r>
    </w:p>
    <w:p w14:paraId="09C31C6E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2. Sistem prikazuje prozor za generisanje pozivnog koda.</w:t>
      </w:r>
    </w:p>
    <w:p w14:paraId="1D266C39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3. Administrator unosi elektronsku adresu agenta.</w:t>
      </w:r>
    </w:p>
    <w:p w14:paraId="66128C63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4. Administrator aktivira komandu Generate Invite Code.</w:t>
      </w:r>
    </w:p>
    <w:p w14:paraId="70A0AF51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5. Sistem proverava elektronsku adresu [izuzetak: adresa nije validna].</w:t>
      </w:r>
    </w:p>
    <w:p w14:paraId="5F72B235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6. Sistem generiše pozivni kod.</w:t>
      </w:r>
    </w:p>
    <w:p w14:paraId="4E2B77CA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7. Administrator može da kopira ili ponovo generiše kod.</w:t>
      </w:r>
    </w:p>
    <w:p w14:paraId="749F66BB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Izuzetci:</w:t>
      </w:r>
    </w:p>
    <w:p w14:paraId="223518C9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[Adresa nije validna] Sistem prikazuje poruku o grešci i ne generiše pozivni kod.</w:t>
      </w:r>
    </w:p>
    <w:p w14:paraId="6A048C71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Posledice:</w:t>
      </w:r>
    </w:p>
    <w:p w14:paraId="70A21085" w14:textId="439E14CF" w:rsid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Pozivni kod za registraciju agenta je generisan</w:t>
      </w:r>
      <w:r w:rsidR="00EE56F0" w:rsidRPr="00BF3446">
        <w:rPr>
          <w:lang w:val="sr-Latn-CS"/>
        </w:rPr>
        <w:t>.</w:t>
      </w:r>
    </w:p>
    <w:p w14:paraId="3855E719" w14:textId="2B2E69C2" w:rsidR="00BF3446" w:rsidRDefault="00BF3446" w:rsidP="00BF3446">
      <w:pPr>
        <w:pStyle w:val="Heading2"/>
      </w:pPr>
      <w:bookmarkStart w:id="28" w:name="_Toc229341735"/>
      <w:proofErr w:type="spellStart"/>
      <w:r>
        <w:t>Upravljanje</w:t>
      </w:r>
      <w:proofErr w:type="spellEnd"/>
      <w:r>
        <w:t xml:space="preserve"> FAQ </w:t>
      </w:r>
      <w:proofErr w:type="spellStart"/>
      <w:r>
        <w:t>pitanjima</w:t>
      </w:r>
      <w:bookmarkEnd w:id="28"/>
      <w:proofErr w:type="spellEnd"/>
    </w:p>
    <w:p w14:paraId="66DD964B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Kratak opis:</w:t>
      </w:r>
    </w:p>
    <w:p w14:paraId="5DDBA86A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Dodavanje, izmena, brisanje i objavljivanje često postavljanih pitanja.</w:t>
      </w:r>
    </w:p>
    <w:p w14:paraId="4ED8DD4C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Akteri:</w:t>
      </w:r>
    </w:p>
    <w:p w14:paraId="70AE90F0" w14:textId="4B4D5381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Administrator</w:t>
      </w:r>
      <w:r>
        <w:rPr>
          <w:lang w:val="sr-Latn-CS"/>
        </w:rPr>
        <w:t xml:space="preserve"> organizacije</w:t>
      </w:r>
      <w:r w:rsidRPr="00BF3446">
        <w:rPr>
          <w:lang w:val="sr-Latn-CS"/>
        </w:rPr>
        <w:t>.</w:t>
      </w:r>
    </w:p>
    <w:p w14:paraId="73FB2957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Preduslovi:</w:t>
      </w:r>
    </w:p>
    <w:p w14:paraId="056DED03" w14:textId="552EA5F4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Korisnik je prijavljen kao administrator</w:t>
      </w:r>
      <w:r>
        <w:rPr>
          <w:lang w:val="sr-Latn-CS"/>
        </w:rPr>
        <w:t xml:space="preserve"> organizacije</w:t>
      </w:r>
      <w:r w:rsidRPr="00BF3446">
        <w:rPr>
          <w:lang w:val="sr-Latn-CS"/>
        </w:rPr>
        <w:t>.</w:t>
      </w:r>
    </w:p>
    <w:p w14:paraId="652A500C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Osnovni tok:</w:t>
      </w:r>
    </w:p>
    <w:p w14:paraId="234DD2E6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1. Administrator bira opciju FAQ.</w:t>
      </w:r>
    </w:p>
    <w:p w14:paraId="7BA082AA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2. Sistem prikazuje listu često postavljanih pitanja.</w:t>
      </w:r>
    </w:p>
    <w:p w14:paraId="57C1AE0A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3. Administrator bira opciju za dodavanje novog pitanja ili izmenu postojećeg.</w:t>
      </w:r>
    </w:p>
    <w:p w14:paraId="3C3EA042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4. Sistem prikazuje formu za unos pitanja, odgovora i kategorije.</w:t>
      </w:r>
    </w:p>
    <w:p w14:paraId="4996C9A9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5. Administrator unosi ili menja podatke i aktivira komandu za čuvanje.</w:t>
      </w:r>
    </w:p>
    <w:p w14:paraId="38C32F63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6. Sistem čuva izmene i osvežava listu pitanja.</w:t>
      </w:r>
    </w:p>
    <w:p w14:paraId="32FDBE62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7. Administrator po potrebi menja status objave ili briše pitanje.</w:t>
      </w:r>
    </w:p>
    <w:p w14:paraId="4B7D9223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Izuzetci:</w:t>
      </w:r>
    </w:p>
    <w:p w14:paraId="2B5C2F12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lastRenderedPageBreak/>
        <w:t>Nema.</w:t>
      </w:r>
    </w:p>
    <w:p w14:paraId="0A867DAA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Posledice:</w:t>
      </w:r>
    </w:p>
    <w:p w14:paraId="55B96232" w14:textId="648F981B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FAQ baza je ažurirana.</w:t>
      </w:r>
    </w:p>
    <w:p w14:paraId="5E0814A6" w14:textId="326856B3" w:rsidR="00BF3446" w:rsidRDefault="00BF3446" w:rsidP="00BF3446">
      <w:pPr>
        <w:pStyle w:val="Heading2"/>
      </w:pPr>
      <w:bookmarkStart w:id="29" w:name="_Toc229341736"/>
      <w:proofErr w:type="spellStart"/>
      <w:r>
        <w:t>Upravljanje</w:t>
      </w:r>
      <w:proofErr w:type="spellEnd"/>
      <w:r>
        <w:t xml:space="preserve"> </w:t>
      </w:r>
      <w:proofErr w:type="spellStart"/>
      <w:r>
        <w:t>šablonskim</w:t>
      </w:r>
      <w:proofErr w:type="spellEnd"/>
      <w:r>
        <w:t xml:space="preserve"> </w:t>
      </w:r>
      <w:proofErr w:type="spellStart"/>
      <w:r>
        <w:t>odgovorima</w:t>
      </w:r>
      <w:bookmarkEnd w:id="29"/>
      <w:proofErr w:type="spellEnd"/>
    </w:p>
    <w:p w14:paraId="0617B7CE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Kratak opis:</w:t>
      </w:r>
    </w:p>
    <w:p w14:paraId="56F30BD0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Kreiranje, izmena i brisanje unapred pripremljenih odgovora koje agenti koriste u komunikaciji sa klijentima.</w:t>
      </w:r>
    </w:p>
    <w:p w14:paraId="45190A52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Akteri:</w:t>
      </w:r>
    </w:p>
    <w:p w14:paraId="6CADCADF" w14:textId="209DC9F3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Administrator</w:t>
      </w:r>
      <w:r>
        <w:rPr>
          <w:lang w:val="sr-Latn-CS"/>
        </w:rPr>
        <w:t xml:space="preserve"> organizacije</w:t>
      </w:r>
      <w:r w:rsidRPr="00BF3446">
        <w:rPr>
          <w:lang w:val="sr-Latn-CS"/>
        </w:rPr>
        <w:t>.</w:t>
      </w:r>
    </w:p>
    <w:p w14:paraId="624CBA1B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Preduslovi:</w:t>
      </w:r>
    </w:p>
    <w:p w14:paraId="348C89A2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Korisnik je prijavljen kao administrator i otvorena je stranica FAQ u delu za šablone.</w:t>
      </w:r>
    </w:p>
    <w:p w14:paraId="0E88CDF1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Osnovni tok:</w:t>
      </w:r>
    </w:p>
    <w:p w14:paraId="315151F8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1. Administrator bira deo za upravljanje šablonskim odgovorima.</w:t>
      </w:r>
    </w:p>
    <w:p w14:paraId="17C27282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2. Sistem prikazuje listu postojećih šablona.</w:t>
      </w:r>
    </w:p>
    <w:p w14:paraId="19AFAFC8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3. Administrator bira opciju za dodavanje ili izmenu šablona.</w:t>
      </w:r>
    </w:p>
    <w:p w14:paraId="03F75B3C" w14:textId="46C3763F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4. Sistem prikazuje formu za unos naziva</w:t>
      </w:r>
      <w:r>
        <w:rPr>
          <w:lang w:val="sr-Latn-CS"/>
        </w:rPr>
        <w:t xml:space="preserve"> i </w:t>
      </w:r>
      <w:r w:rsidRPr="00BF3446">
        <w:rPr>
          <w:lang w:val="sr-Latn-CS"/>
        </w:rPr>
        <w:t>sadržaja šablona.</w:t>
      </w:r>
    </w:p>
    <w:p w14:paraId="4373BC87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5. Administrator unosi podatke i aktivira komandu za čuvanje.</w:t>
      </w:r>
    </w:p>
    <w:p w14:paraId="4A145591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6. Sistem čuva šablon i osvežava listu.</w:t>
      </w:r>
    </w:p>
    <w:p w14:paraId="0923834E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7. Administrator po potrebi briše postojeći šablon.</w:t>
      </w:r>
    </w:p>
    <w:p w14:paraId="327102D5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Izuzetci:</w:t>
      </w:r>
    </w:p>
    <w:p w14:paraId="34866166" w14:textId="77777777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Nema.</w:t>
      </w:r>
    </w:p>
    <w:p w14:paraId="22534C7D" w14:textId="77777777" w:rsidR="00BF3446" w:rsidRPr="00BF3446" w:rsidRDefault="00BF3446" w:rsidP="00BF3446">
      <w:pPr>
        <w:pStyle w:val="BodyText"/>
        <w:rPr>
          <w:b/>
          <w:bCs/>
          <w:lang w:val="sr-Latn-CS"/>
        </w:rPr>
      </w:pPr>
      <w:r w:rsidRPr="00BF3446">
        <w:rPr>
          <w:b/>
          <w:bCs/>
          <w:lang w:val="sr-Latn-CS"/>
        </w:rPr>
        <w:t>Posledice:</w:t>
      </w:r>
    </w:p>
    <w:p w14:paraId="2D4CBF6C" w14:textId="70AA275B" w:rsidR="00BF3446" w:rsidRPr="00BF3446" w:rsidRDefault="00BF3446" w:rsidP="00BF3446">
      <w:pPr>
        <w:pStyle w:val="BodyText"/>
        <w:rPr>
          <w:lang w:val="sr-Latn-CS"/>
        </w:rPr>
      </w:pPr>
      <w:r w:rsidRPr="00BF3446">
        <w:rPr>
          <w:lang w:val="sr-Latn-CS"/>
        </w:rPr>
        <w:t>Lista šablonskih odgovora je ažurirana.</w:t>
      </w:r>
    </w:p>
    <w:p w14:paraId="6C7FAB96" w14:textId="6B782828" w:rsidR="00BF3446" w:rsidRDefault="00BF3446" w:rsidP="00BF3446">
      <w:pPr>
        <w:pStyle w:val="Heading2"/>
      </w:pPr>
      <w:bookmarkStart w:id="30" w:name="_Toc229341737"/>
      <w:proofErr w:type="spellStart"/>
      <w:r>
        <w:t>Upravljanje</w:t>
      </w:r>
      <w:proofErr w:type="spellEnd"/>
      <w:r>
        <w:t xml:space="preserve"> </w:t>
      </w:r>
      <w:proofErr w:type="spellStart"/>
      <w:r>
        <w:t>kategorijama</w:t>
      </w:r>
      <w:proofErr w:type="spellEnd"/>
      <w:r>
        <w:t xml:space="preserve"> </w:t>
      </w:r>
      <w:proofErr w:type="spellStart"/>
      <w:r>
        <w:t>pitanja</w:t>
      </w:r>
      <w:bookmarkEnd w:id="30"/>
      <w:proofErr w:type="spellEnd"/>
    </w:p>
    <w:p w14:paraId="30196C16" w14:textId="77777777" w:rsidR="007B68FC" w:rsidRPr="007B68FC" w:rsidRDefault="007B68FC" w:rsidP="007B68FC">
      <w:pPr>
        <w:pStyle w:val="BodyText"/>
        <w:rPr>
          <w:b/>
          <w:bCs/>
          <w:lang w:val="sr-Latn-CS"/>
        </w:rPr>
      </w:pPr>
      <w:r w:rsidRPr="007B68FC">
        <w:rPr>
          <w:b/>
          <w:bCs/>
          <w:lang w:val="sr-Latn-CS"/>
        </w:rPr>
        <w:t>Kratak opis:</w:t>
      </w:r>
    </w:p>
    <w:p w14:paraId="5A54425C" w14:textId="33729C1C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Kreiranje, izmena i brisanje kategorija koje se koriste za organizaciju tiketa</w:t>
      </w:r>
      <w:r>
        <w:rPr>
          <w:lang w:val="sr-Latn-CS"/>
        </w:rPr>
        <w:t xml:space="preserve"> i </w:t>
      </w:r>
      <w:r w:rsidRPr="007B68FC">
        <w:rPr>
          <w:lang w:val="sr-Latn-CS"/>
        </w:rPr>
        <w:t>FAQ pitanja.</w:t>
      </w:r>
    </w:p>
    <w:p w14:paraId="6D82B05D" w14:textId="77777777" w:rsidR="007B68FC" w:rsidRPr="007B68FC" w:rsidRDefault="007B68FC" w:rsidP="007B68FC">
      <w:pPr>
        <w:pStyle w:val="BodyText"/>
        <w:rPr>
          <w:b/>
          <w:bCs/>
          <w:lang w:val="sr-Latn-CS"/>
        </w:rPr>
      </w:pPr>
      <w:r w:rsidRPr="007B68FC">
        <w:rPr>
          <w:b/>
          <w:bCs/>
          <w:lang w:val="sr-Latn-CS"/>
        </w:rPr>
        <w:t>Akteri:</w:t>
      </w:r>
    </w:p>
    <w:p w14:paraId="49B4E409" w14:textId="4F6583E0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Administrator</w:t>
      </w:r>
      <w:r>
        <w:rPr>
          <w:lang w:val="sr-Latn-CS"/>
        </w:rPr>
        <w:t xml:space="preserve"> organizacije</w:t>
      </w:r>
      <w:r w:rsidRPr="007B68FC">
        <w:rPr>
          <w:lang w:val="sr-Latn-CS"/>
        </w:rPr>
        <w:t>.</w:t>
      </w:r>
    </w:p>
    <w:p w14:paraId="3B9CF7AD" w14:textId="77777777" w:rsidR="007B68FC" w:rsidRPr="007B68FC" w:rsidRDefault="007B68FC" w:rsidP="007B68FC">
      <w:pPr>
        <w:pStyle w:val="BodyText"/>
        <w:rPr>
          <w:b/>
          <w:bCs/>
          <w:lang w:val="sr-Latn-CS"/>
        </w:rPr>
      </w:pPr>
      <w:r w:rsidRPr="007B68FC">
        <w:rPr>
          <w:b/>
          <w:bCs/>
          <w:lang w:val="sr-Latn-CS"/>
        </w:rPr>
        <w:t>Preduslovi:</w:t>
      </w:r>
    </w:p>
    <w:p w14:paraId="0FD6697D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Korisnik je prijavljen kao administrator i otvorena je stranica FAQ u delu za kategorije.</w:t>
      </w:r>
    </w:p>
    <w:p w14:paraId="2F999862" w14:textId="77777777" w:rsidR="007B68FC" w:rsidRPr="007B68FC" w:rsidRDefault="007B68FC" w:rsidP="007B68FC">
      <w:pPr>
        <w:pStyle w:val="BodyText"/>
        <w:rPr>
          <w:b/>
          <w:bCs/>
          <w:lang w:val="sr-Latn-CS"/>
        </w:rPr>
      </w:pPr>
      <w:r w:rsidRPr="007B68FC">
        <w:rPr>
          <w:b/>
          <w:bCs/>
          <w:lang w:val="sr-Latn-CS"/>
        </w:rPr>
        <w:t>Osnovni tok:</w:t>
      </w:r>
    </w:p>
    <w:p w14:paraId="3277B561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1. Administrator bira deo za upravljanje kategorijama.</w:t>
      </w:r>
    </w:p>
    <w:p w14:paraId="3576128C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2. Sistem prikazuje postojeće kategorije.</w:t>
      </w:r>
    </w:p>
    <w:p w14:paraId="0DB24334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3. Administrator bira opciju za dodavanje ili izmenu kategorije.</w:t>
      </w:r>
    </w:p>
    <w:p w14:paraId="0AC8DA2A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4. Sistem prikazuje formu za unos naziva, opisa i boje kategorije.</w:t>
      </w:r>
    </w:p>
    <w:p w14:paraId="5666408B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5. Administrator unosi podatke i aktivira komandu za čuvanje.</w:t>
      </w:r>
    </w:p>
    <w:p w14:paraId="2BC6F2AF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lastRenderedPageBreak/>
        <w:t>6. Sistem čuva kategoriju i osvežava prikaz.</w:t>
      </w:r>
    </w:p>
    <w:p w14:paraId="0A58E36B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7. Administrator po potrebi briše kategoriju.</w:t>
      </w:r>
    </w:p>
    <w:p w14:paraId="0F192A0F" w14:textId="77777777" w:rsidR="007B68FC" w:rsidRPr="007B68FC" w:rsidRDefault="007B68FC" w:rsidP="007B68FC">
      <w:pPr>
        <w:pStyle w:val="BodyText"/>
        <w:rPr>
          <w:b/>
          <w:bCs/>
          <w:lang w:val="sr-Latn-CS"/>
        </w:rPr>
      </w:pPr>
      <w:r w:rsidRPr="007B68FC">
        <w:rPr>
          <w:b/>
          <w:bCs/>
          <w:lang w:val="sr-Latn-CS"/>
        </w:rPr>
        <w:t>Izuzetci:</w:t>
      </w:r>
    </w:p>
    <w:p w14:paraId="536F3F0A" w14:textId="77777777" w:rsidR="007B68FC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Nema.</w:t>
      </w:r>
    </w:p>
    <w:p w14:paraId="6DD2484F" w14:textId="77777777" w:rsidR="007B68FC" w:rsidRPr="007B68FC" w:rsidRDefault="007B68FC" w:rsidP="007B68FC">
      <w:pPr>
        <w:pStyle w:val="BodyText"/>
        <w:rPr>
          <w:b/>
          <w:bCs/>
          <w:lang w:val="sr-Latn-CS"/>
        </w:rPr>
      </w:pPr>
      <w:r w:rsidRPr="007B68FC">
        <w:rPr>
          <w:b/>
          <w:bCs/>
          <w:lang w:val="sr-Latn-CS"/>
        </w:rPr>
        <w:t>Posledice:</w:t>
      </w:r>
    </w:p>
    <w:p w14:paraId="12F12428" w14:textId="75531C9A" w:rsidR="00BF3446" w:rsidRPr="007B68FC" w:rsidRDefault="007B68FC" w:rsidP="007B68FC">
      <w:pPr>
        <w:pStyle w:val="BodyText"/>
        <w:rPr>
          <w:lang w:val="sr-Latn-CS"/>
        </w:rPr>
      </w:pPr>
      <w:r w:rsidRPr="007B68FC">
        <w:rPr>
          <w:lang w:val="sr-Latn-CS"/>
        </w:rPr>
        <w:t>Kategorije pitanja su ažurirane</w:t>
      </w:r>
      <w:r w:rsidR="00BF3446" w:rsidRPr="007B68FC">
        <w:rPr>
          <w:lang w:val="sr-Latn-CS"/>
        </w:rPr>
        <w:t>.</w:t>
      </w:r>
    </w:p>
    <w:p w14:paraId="5D8767A3" w14:textId="6171692C" w:rsidR="006E5E1D" w:rsidRDefault="006E5E1D" w:rsidP="006E5E1D">
      <w:pPr>
        <w:pStyle w:val="Heading1"/>
        <w:rPr>
          <w:lang w:val="sr-Latn-CS"/>
        </w:rPr>
      </w:pPr>
      <w:bookmarkStart w:id="31" w:name="_Toc229341738"/>
      <w:r>
        <w:rPr>
          <w:lang w:val="sr-Latn-CS"/>
        </w:rPr>
        <w:t>Dodatni zahtevi</w:t>
      </w:r>
      <w:bookmarkEnd w:id="31"/>
    </w:p>
    <w:p w14:paraId="2E9FC4A3" w14:textId="77777777" w:rsidR="00834900" w:rsidRPr="003372D3" w:rsidRDefault="00132780" w:rsidP="00834900">
      <w:pPr>
        <w:pStyle w:val="Heading2"/>
        <w:rPr>
          <w:lang w:val="sr-Latn-CS"/>
        </w:rPr>
      </w:pPr>
      <w:bookmarkStart w:id="32" w:name="_Toc229341739"/>
      <w:r>
        <w:rPr>
          <w:lang w:val="sr-Latn-CS"/>
        </w:rPr>
        <w:t>Funkcionalnost</w:t>
      </w:r>
      <w:bookmarkEnd w:id="32"/>
    </w:p>
    <w:p w14:paraId="19E4B8F7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U ovom odeljku su specificirani funkcionalni zahtevi koji su zajednički za više slučajeva korišćenja.</w:t>
      </w:r>
    </w:p>
    <w:p w14:paraId="76989738" w14:textId="77777777" w:rsidR="00683756" w:rsidRPr="00683756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SupportDesk sistem treba da omogući korisnicima kreiranje i praćenje tiketa, a administratorima pregled, dodelu, ažuriranje i zatvaranje tiketa.</w:t>
      </w:r>
    </w:p>
    <w:p w14:paraId="4A5444C0" w14:textId="38BB507F" w:rsidR="00167FDF" w:rsidRDefault="00683756" w:rsidP="00683756">
      <w:pPr>
        <w:pStyle w:val="BodyText"/>
        <w:rPr>
          <w:lang w:val="sr-Latn-CS"/>
        </w:rPr>
      </w:pPr>
      <w:r w:rsidRPr="00683756">
        <w:rPr>
          <w:lang w:val="sr-Latn-CS"/>
        </w:rPr>
        <w:t>Sistem treba da omogući rad sa FAQ pitanjima, agentima, kategorijama i šablonskim odgovorima</w:t>
      </w:r>
      <w:r w:rsidR="00167FDF">
        <w:rPr>
          <w:lang w:val="sr-Latn-CS"/>
        </w:rPr>
        <w:t>.</w:t>
      </w:r>
    </w:p>
    <w:p w14:paraId="1DDE5829" w14:textId="77777777" w:rsidR="00834900" w:rsidRDefault="00834900" w:rsidP="00834900">
      <w:pPr>
        <w:pStyle w:val="Heading2"/>
        <w:rPr>
          <w:lang w:val="sr-Latn-CS"/>
        </w:rPr>
      </w:pPr>
      <w:bookmarkStart w:id="33" w:name="_Toc229341740"/>
      <w:r>
        <w:rPr>
          <w:lang w:val="sr-Latn-CS"/>
        </w:rPr>
        <w:t>Upotrebivost</w:t>
      </w:r>
      <w:bookmarkEnd w:id="33"/>
    </w:p>
    <w:p w14:paraId="576E274B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U ovom odeljku su specificirani zahtevi koji su vezani za, ili utiču na upotrebljivost sistema koji se razvija.</w:t>
      </w:r>
    </w:p>
    <w:p w14:paraId="37E64336" w14:textId="4D3D4D2B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 xml:space="preserve">Korisnički interfejs SupportDesk </w:t>
      </w:r>
      <w:r>
        <w:rPr>
          <w:lang w:val="sr-Latn-CS"/>
        </w:rPr>
        <w:t>platforme</w:t>
      </w:r>
      <w:r w:rsidRPr="00EA2B53">
        <w:rPr>
          <w:lang w:val="sr-Latn-CS"/>
        </w:rPr>
        <w:t xml:space="preserve"> treba da bude jednostavan, pregledan i prilagođen korisnicima bez potrebe za posebnom obukom.</w:t>
      </w:r>
    </w:p>
    <w:p w14:paraId="5F76F211" w14:textId="24E9E3D5" w:rsidR="001517F6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Navigacija kroz sistem treba da bude jasna, a najvažnije opcije lako dostupne</w:t>
      </w:r>
      <w:r w:rsidR="00F220C7">
        <w:rPr>
          <w:lang w:val="sr-Latn-CS"/>
        </w:rPr>
        <w:t xml:space="preserve">. </w:t>
      </w:r>
    </w:p>
    <w:p w14:paraId="71315F39" w14:textId="77777777" w:rsidR="00834900" w:rsidRPr="003372D3" w:rsidRDefault="00834900" w:rsidP="00834900">
      <w:pPr>
        <w:pStyle w:val="Heading2"/>
        <w:rPr>
          <w:lang w:val="sr-Latn-CS"/>
        </w:rPr>
      </w:pPr>
      <w:bookmarkStart w:id="34" w:name="_Toc229341741"/>
      <w:r>
        <w:rPr>
          <w:lang w:val="sr-Latn-CS"/>
        </w:rPr>
        <w:t>Pouzdanost</w:t>
      </w:r>
      <w:bookmarkEnd w:id="34"/>
    </w:p>
    <w:p w14:paraId="12E9CA3D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U ovom odeljku su specificirani zahtevi u pogledu pouzdanosti sistema koji se razvija.</w:t>
      </w:r>
    </w:p>
    <w:p w14:paraId="2E003045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Sistem treba da bude dostupan korisnicima u toku radnog vremena, a osnovne funkcije za rad sa tiketima treba da rade bez prekida.</w:t>
      </w:r>
    </w:p>
    <w:p w14:paraId="31E156EB" w14:textId="53051094" w:rsidR="001517F6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U slučaju greške pri unosu podataka, sistem treba da prikaže odgovarajuću poruku korisniku</w:t>
      </w:r>
      <w:r w:rsidR="00456A20">
        <w:rPr>
          <w:lang w:val="sr-Latn-CS"/>
        </w:rPr>
        <w:t>.</w:t>
      </w:r>
    </w:p>
    <w:p w14:paraId="2CD04F83" w14:textId="77777777" w:rsidR="00834900" w:rsidRPr="003372D3" w:rsidRDefault="00834900" w:rsidP="00834900">
      <w:pPr>
        <w:pStyle w:val="Heading2"/>
        <w:rPr>
          <w:lang w:val="sr-Latn-CS"/>
        </w:rPr>
      </w:pPr>
      <w:bookmarkStart w:id="35" w:name="_Toc229341742"/>
      <w:r>
        <w:rPr>
          <w:lang w:val="sr-Latn-CS"/>
        </w:rPr>
        <w:t>Performanse</w:t>
      </w:r>
      <w:bookmarkEnd w:id="35"/>
    </w:p>
    <w:p w14:paraId="24351628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U ovom odeljku su specificirani zahtevi koji definišu željene performanse sistema koji se razvija.</w:t>
      </w:r>
    </w:p>
    <w:p w14:paraId="239FB867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Sistem treba da omogući brz prikaz stranica za korisnike i administratore.</w:t>
      </w:r>
    </w:p>
    <w:p w14:paraId="02ADFDA0" w14:textId="4171FFEA" w:rsidR="001517F6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Pretraga i filtriranje tiketa treba da se izvršavaju u razumnom vremenu, bez dužeg čekanja korisnika</w:t>
      </w:r>
      <w:r w:rsidR="00677488">
        <w:rPr>
          <w:lang w:val="sr-Latn-CS"/>
        </w:rPr>
        <w:t>.</w:t>
      </w:r>
    </w:p>
    <w:p w14:paraId="67E7A522" w14:textId="77777777" w:rsidR="00834900" w:rsidRPr="003372D3" w:rsidRDefault="00E41E1D" w:rsidP="00E41E1D">
      <w:pPr>
        <w:pStyle w:val="Heading2"/>
        <w:rPr>
          <w:lang w:val="sr-Latn-CS"/>
        </w:rPr>
      </w:pPr>
      <w:bookmarkStart w:id="36" w:name="_Toc229341743"/>
      <w:r>
        <w:rPr>
          <w:lang w:val="sr-Latn-CS"/>
        </w:rPr>
        <w:t>Podrška i održavanje</w:t>
      </w:r>
      <w:bookmarkEnd w:id="36"/>
    </w:p>
    <w:p w14:paraId="2E2EC4BC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U ovom odeljku su specificirani zahtevi koji treba da poboljšaju stepen podrške i mogućnost održavanja sistema koji se razvija.</w:t>
      </w:r>
    </w:p>
    <w:p w14:paraId="533E303F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Sistem treba da bude organizovan tako da se mogu naknadno dodavati nove funkcionalnosti, kao što su obaveštenja, dodatne uloge i napredna statistika.</w:t>
      </w:r>
    </w:p>
    <w:p w14:paraId="551BD394" w14:textId="13CDB376" w:rsidR="00114E2C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Administratorski deo sistema treba da omogući lakše održavanje podataka o tiketima, agentima i FAQ pitanjima</w:t>
      </w:r>
      <w:r w:rsidR="00114E2C">
        <w:rPr>
          <w:lang w:val="sr-Latn-CS"/>
        </w:rPr>
        <w:t>.</w:t>
      </w:r>
    </w:p>
    <w:p w14:paraId="2790BC3E" w14:textId="77777777" w:rsidR="00834900" w:rsidRPr="003372D3" w:rsidRDefault="00834900" w:rsidP="00E41E1D">
      <w:pPr>
        <w:pStyle w:val="Heading2"/>
        <w:rPr>
          <w:lang w:val="sr-Latn-CS"/>
        </w:rPr>
      </w:pPr>
      <w:bookmarkStart w:id="37" w:name="_Toc229341744"/>
      <w:r>
        <w:rPr>
          <w:lang w:val="sr-Latn-CS"/>
        </w:rPr>
        <w:t>Ograničenja</w:t>
      </w:r>
      <w:bookmarkEnd w:id="37"/>
    </w:p>
    <w:p w14:paraId="1C54D2A6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U ovom odeljku su specificirana ograničenja kojih se treba pridržavati pri projektovanju sistema koji se razvija.</w:t>
      </w:r>
    </w:p>
    <w:p w14:paraId="7D21F634" w14:textId="77777777" w:rsidR="00EA2B53" w:rsidRPr="00EA2B53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Klijentski deo sistema treba da radi u savremenim web čitačima.</w:t>
      </w:r>
    </w:p>
    <w:p w14:paraId="5565F1B3" w14:textId="640B2F42" w:rsidR="00834900" w:rsidRPr="00397DD2" w:rsidRDefault="00EA2B53" w:rsidP="00EA2B53">
      <w:pPr>
        <w:pStyle w:val="BodyText"/>
        <w:rPr>
          <w:lang w:val="sr-Latn-CS"/>
        </w:rPr>
      </w:pPr>
      <w:r w:rsidRPr="00EA2B53">
        <w:rPr>
          <w:lang w:val="sr-Latn-CS"/>
        </w:rPr>
        <w:t>Sistem je namenjen za web okruženje i pristup preko interneta</w:t>
      </w:r>
      <w:r>
        <w:rPr>
          <w:lang w:val="sr-Latn-CS"/>
        </w:rPr>
        <w:t>.</w:t>
      </w:r>
    </w:p>
    <w:sectPr w:rsidR="00834900" w:rsidRPr="00397DD2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1459C" w14:textId="77777777" w:rsidR="00137883" w:rsidRDefault="00137883">
      <w:r>
        <w:separator/>
      </w:r>
    </w:p>
  </w:endnote>
  <w:endnote w:type="continuationSeparator" w:id="0">
    <w:p w14:paraId="2A4B7201" w14:textId="77777777" w:rsidR="00137883" w:rsidRDefault="00137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0FEE" w14:textId="77777777" w:rsidR="002C12A7" w:rsidRDefault="002C12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5912E0" w14:textId="77777777" w:rsidR="002C12A7" w:rsidRDefault="002C12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2C12A7" w:rsidRPr="003372D3" w14:paraId="4BE775F9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4BD0A056" w14:textId="77777777" w:rsidR="002C12A7" w:rsidRPr="003372D3" w:rsidRDefault="002C12A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1DA3DF68" w14:textId="5F666E4D" w:rsidR="004E1AC4" w:rsidRPr="003372D3" w:rsidRDefault="002C12A7" w:rsidP="004E1AC4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Pr="003372D3">
            <w:rPr>
              <w:lang w:val="sr-Latn-CS"/>
            </w:rPr>
            <w:t>S</w:t>
          </w:r>
          <w:r w:rsidR="004E1AC4">
            <w:rPr>
              <w:lang w:val="sr-Latn-CS"/>
            </w:rPr>
            <w:t>kodaObozavaoci</w:t>
          </w:r>
          <w:r w:rsidRPr="003372D3">
            <w:rPr>
              <w:lang w:val="sr-Latn-CS"/>
            </w:rPr>
            <w:t>, 20</w:t>
          </w:r>
          <w:r w:rsidR="004E1AC4">
            <w:rPr>
              <w:lang w:val="sr-Latn-CS"/>
            </w:rPr>
            <w:t>26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32BE5C4B" w14:textId="77777777" w:rsidR="002C12A7" w:rsidRPr="003372D3" w:rsidRDefault="002C12A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723D7F">
            <w:rPr>
              <w:rStyle w:val="PageNumber"/>
              <w:noProof/>
              <w:lang w:val="sr-Latn-CS"/>
            </w:rPr>
            <w:t>4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fldSimple w:instr=" NUMPAGES  \* MERGEFORMAT ">
            <w:r w:rsidR="00723D7F">
              <w:rPr>
                <w:rStyle w:val="PageNumber"/>
                <w:noProof/>
                <w:lang w:val="sr-Latn-CS"/>
              </w:rPr>
              <w:t>19</w:t>
            </w:r>
          </w:fldSimple>
        </w:p>
      </w:tc>
    </w:tr>
  </w:tbl>
  <w:p w14:paraId="09A5AB4D" w14:textId="77777777" w:rsidR="002C12A7" w:rsidRPr="003372D3" w:rsidRDefault="002C12A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BBBF" w14:textId="77777777" w:rsidR="002C12A7" w:rsidRDefault="002C1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D96D5" w14:textId="77777777" w:rsidR="00137883" w:rsidRDefault="00137883">
      <w:r>
        <w:separator/>
      </w:r>
    </w:p>
  </w:footnote>
  <w:footnote w:type="continuationSeparator" w:id="0">
    <w:p w14:paraId="11066260" w14:textId="77777777" w:rsidR="00137883" w:rsidRDefault="00137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5A534" w14:textId="77777777" w:rsidR="002C12A7" w:rsidRDefault="002C12A7">
    <w:pPr>
      <w:rPr>
        <w:sz w:val="24"/>
      </w:rPr>
    </w:pPr>
  </w:p>
  <w:p w14:paraId="5CAF937B" w14:textId="77777777" w:rsidR="002C12A7" w:rsidRDefault="002C12A7">
    <w:pPr>
      <w:pBdr>
        <w:top w:val="single" w:sz="6" w:space="1" w:color="auto"/>
      </w:pBdr>
      <w:rPr>
        <w:sz w:val="24"/>
      </w:rPr>
    </w:pPr>
  </w:p>
  <w:p w14:paraId="46688085" w14:textId="32173653" w:rsidR="004E1AC4" w:rsidRDefault="004E1AC4" w:rsidP="004E1AC4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SkodaObozavaoci</w:t>
    </w:r>
    <w:proofErr w:type="spellEnd"/>
  </w:p>
  <w:p w14:paraId="2E80C2FB" w14:textId="77777777" w:rsidR="002C12A7" w:rsidRDefault="002C12A7">
    <w:pPr>
      <w:pBdr>
        <w:bottom w:val="single" w:sz="6" w:space="1" w:color="auto"/>
      </w:pBdr>
      <w:jc w:val="right"/>
      <w:rPr>
        <w:sz w:val="24"/>
      </w:rPr>
    </w:pPr>
  </w:p>
  <w:p w14:paraId="1CC4DA2C" w14:textId="77777777" w:rsidR="002C12A7" w:rsidRDefault="002C1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C12A7" w:rsidRPr="003372D3" w14:paraId="07CBC75B" w14:textId="77777777">
      <w:tc>
        <w:tcPr>
          <w:tcW w:w="6379" w:type="dxa"/>
        </w:tcPr>
        <w:p w14:paraId="36EDC919" w14:textId="711177C5" w:rsidR="002C12A7" w:rsidRPr="003372D3" w:rsidRDefault="004E1AC4">
          <w:pPr>
            <w:rPr>
              <w:lang w:val="sr-Latn-CS"/>
            </w:rPr>
          </w:pPr>
          <w:r>
            <w:rPr>
              <w:lang w:val="sr-Latn-CS"/>
            </w:rPr>
            <w:t>SupportDesk</w:t>
          </w:r>
        </w:p>
      </w:tc>
      <w:tc>
        <w:tcPr>
          <w:tcW w:w="3179" w:type="dxa"/>
        </w:tcPr>
        <w:p w14:paraId="5B4882B9" w14:textId="77777777" w:rsidR="002C12A7" w:rsidRPr="003372D3" w:rsidRDefault="002C12A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2C12A7" w:rsidRPr="003372D3" w14:paraId="4B95CD6D" w14:textId="77777777">
      <w:tc>
        <w:tcPr>
          <w:tcW w:w="6379" w:type="dxa"/>
        </w:tcPr>
        <w:p w14:paraId="2FABA0DC" w14:textId="77777777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6646F79A" w14:textId="43B5C0E7" w:rsidR="002C12A7" w:rsidRPr="003372D3" w:rsidRDefault="002C12A7">
          <w:pPr>
            <w:rPr>
              <w:lang w:val="sr-Latn-CS"/>
            </w:rPr>
          </w:pPr>
          <w:r>
            <w:rPr>
              <w:lang w:val="sr-Latn-CS"/>
            </w:rPr>
            <w:t xml:space="preserve">  Datum:  </w:t>
          </w:r>
          <w:r w:rsidR="004E1AC4">
            <w:rPr>
              <w:lang w:val="sr-Latn-CS"/>
            </w:rPr>
            <w:t>10</w:t>
          </w:r>
          <w:r w:rsidRPr="003372D3">
            <w:rPr>
              <w:lang w:val="sr-Latn-CS"/>
            </w:rPr>
            <w:t>.0</w:t>
          </w:r>
          <w:r w:rsidR="004E1AC4">
            <w:rPr>
              <w:lang w:val="sr-Latn-CS"/>
            </w:rPr>
            <w:t>5</w:t>
          </w:r>
          <w:r w:rsidRPr="003372D3">
            <w:rPr>
              <w:lang w:val="sr-Latn-CS"/>
            </w:rPr>
            <w:t>.20</w:t>
          </w:r>
          <w:r w:rsidR="004E1AC4">
            <w:rPr>
              <w:lang w:val="sr-Latn-CS"/>
            </w:rPr>
            <w:t>26</w:t>
          </w:r>
          <w:r w:rsidRPr="003372D3">
            <w:rPr>
              <w:lang w:val="sr-Latn-CS"/>
            </w:rPr>
            <w:t>. god.</w:t>
          </w:r>
        </w:p>
      </w:tc>
    </w:tr>
    <w:tr w:rsidR="002C12A7" w:rsidRPr="003372D3" w14:paraId="2B69BC3A" w14:textId="77777777">
      <w:tc>
        <w:tcPr>
          <w:tcW w:w="9558" w:type="dxa"/>
          <w:gridSpan w:val="2"/>
        </w:tcPr>
        <w:p w14:paraId="4CF69973" w14:textId="0670DB9F" w:rsidR="002C12A7" w:rsidRPr="003372D3" w:rsidRDefault="004E1AC4">
          <w:pPr>
            <w:rPr>
              <w:lang w:val="sr-Latn-CS"/>
            </w:rPr>
          </w:pPr>
          <w:r>
            <w:rPr>
              <w:lang w:val="sr-Latn-CS"/>
            </w:rPr>
            <w:t>SkodaObozavaoci</w:t>
          </w:r>
          <w:r w:rsidR="002C12A7" w:rsidRPr="003372D3">
            <w:rPr>
              <w:lang w:val="sr-Latn-CS"/>
            </w:rPr>
            <w:t>-</w:t>
          </w:r>
          <w:r>
            <w:rPr>
              <w:lang w:val="sr-Latn-CS"/>
            </w:rPr>
            <w:t>SupportDesk</w:t>
          </w:r>
          <w:r w:rsidR="002C12A7" w:rsidRPr="003372D3">
            <w:rPr>
              <w:lang w:val="sr-Latn-CS"/>
            </w:rPr>
            <w:t>-0</w:t>
          </w:r>
          <w:r w:rsidR="002C12A7">
            <w:rPr>
              <w:lang w:val="sr-Latn-CS"/>
            </w:rPr>
            <w:t>4</w:t>
          </w:r>
        </w:p>
      </w:tc>
    </w:tr>
  </w:tbl>
  <w:p w14:paraId="1266C2AF" w14:textId="77777777" w:rsidR="002C12A7" w:rsidRPr="003372D3" w:rsidRDefault="002C12A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3278D" w14:textId="77777777" w:rsidR="002C12A7" w:rsidRDefault="002C1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66"/>
    <w:multiLevelType w:val="hybridMultilevel"/>
    <w:tmpl w:val="9CE210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97A2BE6"/>
    <w:multiLevelType w:val="hybridMultilevel"/>
    <w:tmpl w:val="F1448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BF57198"/>
    <w:multiLevelType w:val="hybridMultilevel"/>
    <w:tmpl w:val="25B2817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D4A01FC"/>
    <w:multiLevelType w:val="hybridMultilevel"/>
    <w:tmpl w:val="996AE6B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5837FA4"/>
    <w:multiLevelType w:val="hybridMultilevel"/>
    <w:tmpl w:val="F8F8F49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9FD27E0"/>
    <w:multiLevelType w:val="hybridMultilevel"/>
    <w:tmpl w:val="D63C638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A2760CA"/>
    <w:multiLevelType w:val="hybridMultilevel"/>
    <w:tmpl w:val="F8A6AE4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D4F7BB7"/>
    <w:multiLevelType w:val="hybridMultilevel"/>
    <w:tmpl w:val="7DC6A316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DFD0602"/>
    <w:multiLevelType w:val="hybridMultilevel"/>
    <w:tmpl w:val="6E785DA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423436"/>
    <w:multiLevelType w:val="hybridMultilevel"/>
    <w:tmpl w:val="91D2C81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3574F17"/>
    <w:multiLevelType w:val="hybridMultilevel"/>
    <w:tmpl w:val="C0BC8F6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34A2CF6"/>
    <w:multiLevelType w:val="hybridMultilevel"/>
    <w:tmpl w:val="38CA26A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7F710F1"/>
    <w:multiLevelType w:val="hybridMultilevel"/>
    <w:tmpl w:val="26FC02B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4FCA3870"/>
    <w:multiLevelType w:val="hybridMultilevel"/>
    <w:tmpl w:val="B8AC37BE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0C1520B"/>
    <w:multiLevelType w:val="hybridMultilevel"/>
    <w:tmpl w:val="5324F6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5496555D"/>
    <w:multiLevelType w:val="hybridMultilevel"/>
    <w:tmpl w:val="2D06B2B0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571455DA"/>
    <w:multiLevelType w:val="hybridMultilevel"/>
    <w:tmpl w:val="ABB0113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5AD03818"/>
    <w:multiLevelType w:val="hybridMultilevel"/>
    <w:tmpl w:val="6F64E44C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67C24D13"/>
    <w:multiLevelType w:val="hybridMultilevel"/>
    <w:tmpl w:val="3E5839E4"/>
    <w:lvl w:ilvl="0" w:tplc="081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0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529152931">
    <w:abstractNumId w:val="20"/>
  </w:num>
  <w:num w:numId="2" w16cid:durableId="1671978390">
    <w:abstractNumId w:val="19"/>
  </w:num>
  <w:num w:numId="3" w16cid:durableId="1099374133">
    <w:abstractNumId w:val="3"/>
  </w:num>
  <w:num w:numId="4" w16cid:durableId="1394154307">
    <w:abstractNumId w:val="10"/>
  </w:num>
  <w:num w:numId="5" w16cid:durableId="2115593046">
    <w:abstractNumId w:val="13"/>
  </w:num>
  <w:num w:numId="6" w16cid:durableId="450126532">
    <w:abstractNumId w:val="4"/>
  </w:num>
  <w:num w:numId="7" w16cid:durableId="1952322686">
    <w:abstractNumId w:val="9"/>
  </w:num>
  <w:num w:numId="8" w16cid:durableId="1809349713">
    <w:abstractNumId w:val="12"/>
  </w:num>
  <w:num w:numId="9" w16cid:durableId="1927028668">
    <w:abstractNumId w:val="15"/>
  </w:num>
  <w:num w:numId="10" w16cid:durableId="462575990">
    <w:abstractNumId w:val="7"/>
  </w:num>
  <w:num w:numId="11" w16cid:durableId="1801802501">
    <w:abstractNumId w:val="0"/>
  </w:num>
  <w:num w:numId="12" w16cid:durableId="658507723">
    <w:abstractNumId w:val="5"/>
  </w:num>
  <w:num w:numId="13" w16cid:durableId="35745056">
    <w:abstractNumId w:val="17"/>
  </w:num>
  <w:num w:numId="14" w16cid:durableId="2056150434">
    <w:abstractNumId w:val="1"/>
  </w:num>
  <w:num w:numId="15" w16cid:durableId="999698040">
    <w:abstractNumId w:val="18"/>
  </w:num>
  <w:num w:numId="16" w16cid:durableId="975791992">
    <w:abstractNumId w:val="16"/>
  </w:num>
  <w:num w:numId="17" w16cid:durableId="668868185">
    <w:abstractNumId w:val="11"/>
  </w:num>
  <w:num w:numId="18" w16cid:durableId="787159094">
    <w:abstractNumId w:val="2"/>
  </w:num>
  <w:num w:numId="19" w16cid:durableId="841503903">
    <w:abstractNumId w:val="6"/>
  </w:num>
  <w:num w:numId="20" w16cid:durableId="1566181053">
    <w:abstractNumId w:val="8"/>
  </w:num>
  <w:num w:numId="21" w16cid:durableId="689457121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2D3"/>
    <w:rsid w:val="000330FD"/>
    <w:rsid w:val="000366F2"/>
    <w:rsid w:val="00037080"/>
    <w:rsid w:val="000615B4"/>
    <w:rsid w:val="0006338E"/>
    <w:rsid w:val="000731DF"/>
    <w:rsid w:val="00080F92"/>
    <w:rsid w:val="000817C9"/>
    <w:rsid w:val="00082A7C"/>
    <w:rsid w:val="00097F43"/>
    <w:rsid w:val="000B2C36"/>
    <w:rsid w:val="000C6A5F"/>
    <w:rsid w:val="00112218"/>
    <w:rsid w:val="00114E2C"/>
    <w:rsid w:val="0013157C"/>
    <w:rsid w:val="00132780"/>
    <w:rsid w:val="00137883"/>
    <w:rsid w:val="00143087"/>
    <w:rsid w:val="00150CC1"/>
    <w:rsid w:val="001517F6"/>
    <w:rsid w:val="00154F3C"/>
    <w:rsid w:val="00167FDF"/>
    <w:rsid w:val="001807C8"/>
    <w:rsid w:val="00190105"/>
    <w:rsid w:val="001C5F47"/>
    <w:rsid w:val="001D0890"/>
    <w:rsid w:val="001E5526"/>
    <w:rsid w:val="001E5849"/>
    <w:rsid w:val="001F663F"/>
    <w:rsid w:val="001F7D36"/>
    <w:rsid w:val="0020422A"/>
    <w:rsid w:val="00206198"/>
    <w:rsid w:val="00206E1F"/>
    <w:rsid w:val="0022241F"/>
    <w:rsid w:val="00225B05"/>
    <w:rsid w:val="002334EB"/>
    <w:rsid w:val="00234684"/>
    <w:rsid w:val="0025395B"/>
    <w:rsid w:val="00254CBE"/>
    <w:rsid w:val="00255A41"/>
    <w:rsid w:val="00264EC4"/>
    <w:rsid w:val="00270678"/>
    <w:rsid w:val="002922C4"/>
    <w:rsid w:val="002A5E27"/>
    <w:rsid w:val="002A7107"/>
    <w:rsid w:val="002B5424"/>
    <w:rsid w:val="002C12A7"/>
    <w:rsid w:val="002D5541"/>
    <w:rsid w:val="002E1608"/>
    <w:rsid w:val="003356F6"/>
    <w:rsid w:val="003372D3"/>
    <w:rsid w:val="00347321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D60F1"/>
    <w:rsid w:val="00407EF3"/>
    <w:rsid w:val="00410F5F"/>
    <w:rsid w:val="00445A8C"/>
    <w:rsid w:val="004526F1"/>
    <w:rsid w:val="00456A20"/>
    <w:rsid w:val="00460783"/>
    <w:rsid w:val="00473B3E"/>
    <w:rsid w:val="004831AE"/>
    <w:rsid w:val="00491CC1"/>
    <w:rsid w:val="004E0725"/>
    <w:rsid w:val="004E1AC4"/>
    <w:rsid w:val="004E4574"/>
    <w:rsid w:val="004E6C9A"/>
    <w:rsid w:val="00500DA2"/>
    <w:rsid w:val="005613E4"/>
    <w:rsid w:val="00562041"/>
    <w:rsid w:val="00571FC4"/>
    <w:rsid w:val="005A3F8C"/>
    <w:rsid w:val="005B4961"/>
    <w:rsid w:val="005C333A"/>
    <w:rsid w:val="005D021A"/>
    <w:rsid w:val="005D4262"/>
    <w:rsid w:val="005E1391"/>
    <w:rsid w:val="00631C6F"/>
    <w:rsid w:val="0063291D"/>
    <w:rsid w:val="0063574A"/>
    <w:rsid w:val="00660B84"/>
    <w:rsid w:val="00662CF6"/>
    <w:rsid w:val="00677488"/>
    <w:rsid w:val="00683756"/>
    <w:rsid w:val="00686570"/>
    <w:rsid w:val="0069445A"/>
    <w:rsid w:val="006A3CDF"/>
    <w:rsid w:val="006C2F57"/>
    <w:rsid w:val="006D2FE2"/>
    <w:rsid w:val="006E5E1D"/>
    <w:rsid w:val="006F37E4"/>
    <w:rsid w:val="00705464"/>
    <w:rsid w:val="007061AB"/>
    <w:rsid w:val="007107D8"/>
    <w:rsid w:val="00712834"/>
    <w:rsid w:val="00716C93"/>
    <w:rsid w:val="00723D7F"/>
    <w:rsid w:val="00732741"/>
    <w:rsid w:val="0074590A"/>
    <w:rsid w:val="00751D4E"/>
    <w:rsid w:val="00763367"/>
    <w:rsid w:val="00785A86"/>
    <w:rsid w:val="00786068"/>
    <w:rsid w:val="00792D6C"/>
    <w:rsid w:val="0079569D"/>
    <w:rsid w:val="00796121"/>
    <w:rsid w:val="007A40D6"/>
    <w:rsid w:val="007B0D7E"/>
    <w:rsid w:val="007B68FC"/>
    <w:rsid w:val="007C4972"/>
    <w:rsid w:val="007C6B66"/>
    <w:rsid w:val="007E0B43"/>
    <w:rsid w:val="00804367"/>
    <w:rsid w:val="00834900"/>
    <w:rsid w:val="00885A38"/>
    <w:rsid w:val="008D40CE"/>
    <w:rsid w:val="009029D5"/>
    <w:rsid w:val="0090327F"/>
    <w:rsid w:val="009075F6"/>
    <w:rsid w:val="00930725"/>
    <w:rsid w:val="00932297"/>
    <w:rsid w:val="009458D3"/>
    <w:rsid w:val="00946092"/>
    <w:rsid w:val="0095579F"/>
    <w:rsid w:val="00962138"/>
    <w:rsid w:val="009662F3"/>
    <w:rsid w:val="00967902"/>
    <w:rsid w:val="009A291F"/>
    <w:rsid w:val="009B2233"/>
    <w:rsid w:val="009B3AA3"/>
    <w:rsid w:val="009C3260"/>
    <w:rsid w:val="009D5ECD"/>
    <w:rsid w:val="009F2784"/>
    <w:rsid w:val="009F61E4"/>
    <w:rsid w:val="00A12200"/>
    <w:rsid w:val="00A214E0"/>
    <w:rsid w:val="00A379BB"/>
    <w:rsid w:val="00A55444"/>
    <w:rsid w:val="00A62A6D"/>
    <w:rsid w:val="00A763B7"/>
    <w:rsid w:val="00A82910"/>
    <w:rsid w:val="00A8646C"/>
    <w:rsid w:val="00A87065"/>
    <w:rsid w:val="00AB730D"/>
    <w:rsid w:val="00AC1C1F"/>
    <w:rsid w:val="00AD0F0E"/>
    <w:rsid w:val="00AD17B6"/>
    <w:rsid w:val="00AE38C8"/>
    <w:rsid w:val="00AF19B4"/>
    <w:rsid w:val="00AF6332"/>
    <w:rsid w:val="00AF6B06"/>
    <w:rsid w:val="00AF7F69"/>
    <w:rsid w:val="00B3706D"/>
    <w:rsid w:val="00B40836"/>
    <w:rsid w:val="00B46D71"/>
    <w:rsid w:val="00B70376"/>
    <w:rsid w:val="00B849B5"/>
    <w:rsid w:val="00B93B67"/>
    <w:rsid w:val="00B947EE"/>
    <w:rsid w:val="00BA03E9"/>
    <w:rsid w:val="00BC0D10"/>
    <w:rsid w:val="00BC2229"/>
    <w:rsid w:val="00BC4506"/>
    <w:rsid w:val="00BF3446"/>
    <w:rsid w:val="00C032FC"/>
    <w:rsid w:val="00C11C5D"/>
    <w:rsid w:val="00C206AF"/>
    <w:rsid w:val="00C44BC7"/>
    <w:rsid w:val="00C503E4"/>
    <w:rsid w:val="00C549E0"/>
    <w:rsid w:val="00C64574"/>
    <w:rsid w:val="00C83DEF"/>
    <w:rsid w:val="00C9046D"/>
    <w:rsid w:val="00C92A15"/>
    <w:rsid w:val="00CA58C5"/>
    <w:rsid w:val="00CA5E5F"/>
    <w:rsid w:val="00CA62F9"/>
    <w:rsid w:val="00CB17FD"/>
    <w:rsid w:val="00CF2AB8"/>
    <w:rsid w:val="00D00311"/>
    <w:rsid w:val="00D14007"/>
    <w:rsid w:val="00D20F4E"/>
    <w:rsid w:val="00D21A8C"/>
    <w:rsid w:val="00D270AF"/>
    <w:rsid w:val="00D27246"/>
    <w:rsid w:val="00D402FD"/>
    <w:rsid w:val="00D44844"/>
    <w:rsid w:val="00D62AEA"/>
    <w:rsid w:val="00D67D2B"/>
    <w:rsid w:val="00D7252F"/>
    <w:rsid w:val="00D77D96"/>
    <w:rsid w:val="00DD0501"/>
    <w:rsid w:val="00DD4C2E"/>
    <w:rsid w:val="00DE3C0B"/>
    <w:rsid w:val="00DE518F"/>
    <w:rsid w:val="00E01AFB"/>
    <w:rsid w:val="00E061BD"/>
    <w:rsid w:val="00E15A22"/>
    <w:rsid w:val="00E177E4"/>
    <w:rsid w:val="00E41E1D"/>
    <w:rsid w:val="00E5055D"/>
    <w:rsid w:val="00E55045"/>
    <w:rsid w:val="00E604E6"/>
    <w:rsid w:val="00E934AD"/>
    <w:rsid w:val="00EA141E"/>
    <w:rsid w:val="00EA2B53"/>
    <w:rsid w:val="00EB10DF"/>
    <w:rsid w:val="00ED1FFE"/>
    <w:rsid w:val="00EE56F0"/>
    <w:rsid w:val="00F02B6F"/>
    <w:rsid w:val="00F06298"/>
    <w:rsid w:val="00F220C7"/>
    <w:rsid w:val="00F31591"/>
    <w:rsid w:val="00F6331E"/>
    <w:rsid w:val="00F6773B"/>
    <w:rsid w:val="00F70F8C"/>
    <w:rsid w:val="00F8455A"/>
    <w:rsid w:val="00F93061"/>
    <w:rsid w:val="00FA57D9"/>
    <w:rsid w:val="00FD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B3CD78"/>
  <w15:docId w15:val="{DEB17E17-EFE2-46FC-B1F3-A1778D4E5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3446"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character" w:customStyle="1" w:styleId="TitleChar">
    <w:name w:val="Title Char"/>
    <w:basedOn w:val="DefaultParagraphFont"/>
    <w:link w:val="Title"/>
    <w:rsid w:val="00EA141E"/>
    <w:rPr>
      <w:rFonts w:ascii="Arial" w:hAnsi="Arial" w:cs="Arial"/>
      <w:b/>
      <w:bCs/>
      <w:sz w:val="36"/>
      <w:szCs w:val="36"/>
      <w:lang w:eastAsia="sr-Latn-CS"/>
    </w:rPr>
  </w:style>
  <w:style w:type="character" w:customStyle="1" w:styleId="BodyTextChar">
    <w:name w:val="Body Text Char"/>
    <w:basedOn w:val="DefaultParagraphFont"/>
    <w:link w:val="BodyText"/>
    <w:rsid w:val="00BF3446"/>
    <w:rPr>
      <w:lang w:eastAsia="sr-Latn-CS"/>
    </w:rPr>
  </w:style>
  <w:style w:type="paragraph" w:styleId="ListParagraph">
    <w:name w:val="List Paragraph"/>
    <w:basedOn w:val="Normal"/>
    <w:uiPriority w:val="34"/>
    <w:qFormat/>
    <w:rsid w:val="00BF34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101</TotalTime>
  <Pages>16</Pages>
  <Words>3270</Words>
  <Characters>18641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</vt:lpstr>
    </vt:vector>
  </TitlesOfParts>
  <Company/>
  <LinksUpToDate>false</LinksUpToDate>
  <CharactersWithSpaces>21868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lastModifiedBy>Veljko Tosic</cp:lastModifiedBy>
  <cp:revision>4</cp:revision>
  <cp:lastPrinted>1899-12-31T23:00:00Z</cp:lastPrinted>
  <dcterms:created xsi:type="dcterms:W3CDTF">2021-03-24T17:21:00Z</dcterms:created>
  <dcterms:modified xsi:type="dcterms:W3CDTF">2026-05-10T19:42:00Z</dcterms:modified>
</cp:coreProperties>
</file>